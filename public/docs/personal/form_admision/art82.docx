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2C3E66" w14:textId="77777777" w:rsidR="006961D6" w:rsidRDefault="006961D6" w:rsidP="006961D6">
      <w:pPr>
        <w:spacing w:after="160" w:line="259" w:lineRule="auto"/>
        <w:jc w:val="center"/>
        <w:rPr>
          <w:rFonts w:ascii="Calibri" w:eastAsia="Calibri" w:hAnsi="Calibri" w:cs="Calibri"/>
          <w:b/>
          <w:sz w:val="22"/>
          <w:u w:val="single"/>
          <w:lang w:val="es-ES"/>
        </w:rPr>
      </w:pPr>
      <w:permStart w:id="1928862360" w:edGrp="everyone"/>
    </w:p>
    <w:p w14:paraId="53B1084D" w14:textId="3C331A84" w:rsidR="006961D6" w:rsidRPr="006961D6" w:rsidRDefault="006961D6" w:rsidP="00863BA7">
      <w:pPr>
        <w:spacing w:after="160" w:line="259" w:lineRule="auto"/>
        <w:jc w:val="center"/>
        <w:rPr>
          <w:rFonts w:ascii="Calibri" w:eastAsia="Calibri" w:hAnsi="Calibri" w:cs="Calibri"/>
          <w:b/>
          <w:sz w:val="22"/>
          <w:u w:val="single"/>
          <w:lang w:val="es-ES"/>
        </w:rPr>
      </w:pPr>
      <w:r>
        <w:rPr>
          <w:rFonts w:ascii="Calibri" w:eastAsia="Calibri" w:hAnsi="Calibri" w:cs="Calibri"/>
          <w:b/>
          <w:sz w:val="22"/>
          <w:u w:val="single"/>
          <w:lang w:val="es-ES"/>
        </w:rPr>
        <w:t>FORMULARIO DE DESCUENTO DE HABERES</w:t>
      </w:r>
      <w:r w:rsidRPr="006961D6">
        <w:rPr>
          <w:rFonts w:ascii="Calibri" w:eastAsia="Calibri" w:hAnsi="Calibri" w:cs="Calibri"/>
          <w:b/>
          <w:sz w:val="22"/>
          <w:u w:val="single"/>
          <w:lang w:val="es-ES"/>
        </w:rPr>
        <w:t xml:space="preserve"> POR INASISTENCIA</w:t>
      </w:r>
      <w:r w:rsidR="00781D26">
        <w:rPr>
          <w:rFonts w:ascii="Calibri" w:eastAsia="Calibri" w:hAnsi="Calibri" w:cs="Calibri"/>
          <w:b/>
          <w:sz w:val="22"/>
          <w:u w:val="single"/>
          <w:lang w:val="es-ES"/>
        </w:rPr>
        <w:t xml:space="preserve"> JUSTIFICADA EXTRAORDINARIAMENTE</w:t>
      </w:r>
      <w:r w:rsidRPr="006961D6">
        <w:rPr>
          <w:rFonts w:ascii="Calibri" w:eastAsia="Calibri" w:hAnsi="Calibri" w:cs="Calibri"/>
          <w:b/>
          <w:sz w:val="22"/>
          <w:u w:val="single"/>
          <w:lang w:val="es-ES"/>
        </w:rPr>
        <w:t xml:space="preserve"> NODOCENTE</w:t>
      </w:r>
    </w:p>
    <w:p w14:paraId="4998546E" w14:textId="691FE920" w:rsidR="006961D6" w:rsidRDefault="006961D6" w:rsidP="006961D6">
      <w:pPr>
        <w:spacing w:after="160" w:line="259" w:lineRule="auto"/>
        <w:jc w:val="center"/>
        <w:rPr>
          <w:rFonts w:ascii="Calibri" w:eastAsia="Calibri" w:hAnsi="Calibri" w:cs="Calibri"/>
          <w:b/>
          <w:sz w:val="16"/>
          <w:szCs w:val="16"/>
          <w:u w:val="single"/>
          <w:lang w:val="es-ES"/>
        </w:rPr>
      </w:pPr>
    </w:p>
    <w:p w14:paraId="083F72C7" w14:textId="77777777" w:rsidR="00863BA7" w:rsidRPr="006961D6" w:rsidRDefault="00863BA7" w:rsidP="006961D6">
      <w:pPr>
        <w:spacing w:after="160" w:line="259" w:lineRule="auto"/>
        <w:jc w:val="center"/>
        <w:rPr>
          <w:rFonts w:ascii="Calibri" w:eastAsia="Calibri" w:hAnsi="Calibri" w:cs="Calibri"/>
          <w:b/>
          <w:sz w:val="16"/>
          <w:szCs w:val="16"/>
          <w:u w:val="single"/>
          <w:lang w:val="es-ES"/>
        </w:rPr>
      </w:pPr>
    </w:p>
    <w:p w14:paraId="73EBCD5C" w14:textId="77777777" w:rsidR="006961D6" w:rsidRPr="006961D6" w:rsidRDefault="006961D6" w:rsidP="006961D6">
      <w:pPr>
        <w:spacing w:after="0" w:line="259" w:lineRule="auto"/>
        <w:jc w:val="center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                                                                                              Buenos Aires, _______de __________________de _________</w:t>
      </w:r>
    </w:p>
    <w:p w14:paraId="3832349D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>Señora Directora de Personal</w:t>
      </w:r>
    </w:p>
    <w:p w14:paraId="79193DFA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>y Liquidación de Haberes.</w:t>
      </w:r>
    </w:p>
    <w:p w14:paraId="586BA2F2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>S. /D.</w:t>
      </w:r>
    </w:p>
    <w:p w14:paraId="7EA8BA71" w14:textId="77777777" w:rsidR="00BC4DCA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 xml:space="preserve">              </w:t>
      </w:r>
    </w:p>
    <w:p w14:paraId="3456F2F5" w14:textId="0F8D15D2" w:rsidR="006961D6" w:rsidRPr="006961D6" w:rsidRDefault="00BC4DCA" w:rsidP="006961D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  <w:r>
        <w:rPr>
          <w:rFonts w:ascii="Calibri" w:eastAsia="Calibri" w:hAnsi="Calibri" w:cs="Calibri"/>
          <w:szCs w:val="20"/>
          <w:lang w:val="es-ES"/>
        </w:rPr>
        <w:t xml:space="preserve">            </w:t>
      </w:r>
      <w:r w:rsidR="006961D6" w:rsidRPr="006961D6">
        <w:rPr>
          <w:rFonts w:ascii="Calibri" w:eastAsia="Calibri" w:hAnsi="Calibri" w:cs="Calibri"/>
          <w:szCs w:val="20"/>
          <w:lang w:val="es-ES"/>
        </w:rPr>
        <w:t xml:space="preserve">Comunico a Usted que el agente___________________________________ legajo </w:t>
      </w:r>
      <w:proofErr w:type="spellStart"/>
      <w:r w:rsidR="006961D6" w:rsidRPr="006961D6">
        <w:rPr>
          <w:rFonts w:ascii="Calibri" w:eastAsia="Calibri" w:hAnsi="Calibri" w:cs="Calibri"/>
          <w:szCs w:val="20"/>
          <w:lang w:val="es-ES"/>
        </w:rPr>
        <w:t>Nº___________</w:t>
      </w:r>
      <w:proofErr w:type="gramStart"/>
      <w:r w:rsidR="006961D6" w:rsidRPr="006961D6">
        <w:rPr>
          <w:rFonts w:ascii="Calibri" w:eastAsia="Calibri" w:hAnsi="Calibri" w:cs="Calibri"/>
          <w:szCs w:val="20"/>
          <w:lang w:val="es-ES"/>
        </w:rPr>
        <w:t>que</w:t>
      </w:r>
      <w:proofErr w:type="spellEnd"/>
      <w:proofErr w:type="gramEnd"/>
      <w:r w:rsidR="006961D6" w:rsidRPr="006961D6">
        <w:rPr>
          <w:rFonts w:ascii="Calibri" w:eastAsia="Calibri" w:hAnsi="Calibri" w:cs="Calibri"/>
          <w:szCs w:val="20"/>
          <w:lang w:val="es-ES"/>
        </w:rPr>
        <w:t xml:space="preserve"> revista en el servicio a mi cargo, no concurrió a sus tareas en el día </w:t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</w:r>
      <w:r w:rsidR="006961D6" w:rsidRPr="006961D6">
        <w:rPr>
          <w:rFonts w:ascii="Calibri" w:eastAsia="Calibri" w:hAnsi="Calibri" w:cs="Calibri"/>
          <w:szCs w:val="20"/>
          <w:lang w:val="es-ES"/>
        </w:rPr>
        <w:softHyphen/>
        <w:t xml:space="preserve">________________, </w:t>
      </w:r>
      <w:r w:rsidR="006961D6" w:rsidRPr="00781D26">
        <w:rPr>
          <w:rFonts w:ascii="Calibri" w:eastAsia="Calibri" w:hAnsi="Calibri" w:cs="Calibri"/>
          <w:szCs w:val="20"/>
          <w:lang w:val="es-ES"/>
        </w:rPr>
        <w:t>comunicando</w:t>
      </w:r>
      <w:r w:rsidR="006961D6" w:rsidRPr="006961D6">
        <w:rPr>
          <w:rFonts w:ascii="Calibri" w:eastAsia="Calibri" w:hAnsi="Calibri" w:cs="Calibri"/>
          <w:szCs w:val="20"/>
          <w:lang w:val="es-ES"/>
        </w:rPr>
        <w:t xml:space="preserve"> dicha inasistencia.</w:t>
      </w:r>
    </w:p>
    <w:p w14:paraId="06B38111" w14:textId="60EF96CA" w:rsid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</w:p>
    <w:p w14:paraId="7EB51C50" w14:textId="7B6F507C" w:rsidR="009625DA" w:rsidRDefault="00781D26" w:rsidP="006961D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5402DF" wp14:editId="5A311F02">
                <wp:simplePos x="0" y="0"/>
                <wp:positionH relativeFrom="column">
                  <wp:posOffset>162560</wp:posOffset>
                </wp:positionH>
                <wp:positionV relativeFrom="paragraph">
                  <wp:posOffset>189230</wp:posOffset>
                </wp:positionV>
                <wp:extent cx="352425" cy="304800"/>
                <wp:effectExtent l="0" t="0" r="28575" b="19050"/>
                <wp:wrapNone/>
                <wp:docPr id="6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18A88" id="2 Rectángulo" o:spid="_x0000_s1026" style="position:absolute;margin-left:12.8pt;margin-top:14.9pt;width:27.75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" fillcolor="window" strokecolor="windowText" strokeweight="1pt"/>
            </w:pict>
          </mc:Fallback>
        </mc:AlternateContent>
      </w:r>
    </w:p>
    <w:p w14:paraId="4D7CA576" w14:textId="184810E0" w:rsidR="00781D26" w:rsidRPr="006961D6" w:rsidRDefault="00781D26" w:rsidP="00781D26">
      <w:pPr>
        <w:spacing w:after="0" w:line="256" w:lineRule="auto"/>
        <w:rPr>
          <w:rFonts w:ascii="Calibri" w:eastAsia="Calibri" w:hAnsi="Calibri" w:cs="Calibri"/>
          <w:sz w:val="16"/>
          <w:szCs w:val="16"/>
          <w:lang w:val="es-ES"/>
        </w:rPr>
      </w:pPr>
      <w:r>
        <w:rPr>
          <w:rFonts w:ascii="Calibri" w:eastAsia="Calibri" w:hAnsi="Calibri" w:cs="Calibri"/>
          <w:szCs w:val="20"/>
          <w:lang w:val="es-ES"/>
        </w:rPr>
        <w:t xml:space="preserve">                        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Art.82 </w:t>
      </w:r>
      <w:r>
        <w:rPr>
          <w:rFonts w:ascii="Calibri" w:eastAsia="Calibri" w:hAnsi="Calibri" w:cs="Calibri"/>
          <w:sz w:val="16"/>
          <w:szCs w:val="16"/>
          <w:lang w:val="es-ES"/>
        </w:rPr>
        <w:t xml:space="preserve">Res (CS) 1309/94: Inasistencia justificada 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>extraordinaria</w:t>
      </w:r>
      <w:r>
        <w:rPr>
          <w:rFonts w:ascii="Calibri" w:eastAsia="Calibri" w:hAnsi="Calibri" w:cs="Calibri"/>
          <w:sz w:val="16"/>
          <w:szCs w:val="16"/>
          <w:lang w:val="es-ES"/>
        </w:rPr>
        <w:t>mente. 6 por año calendario no mayor a 2 por mes.</w:t>
      </w:r>
    </w:p>
    <w:p w14:paraId="41E48818" w14:textId="3CE6BD67" w:rsidR="00781D26" w:rsidRDefault="00781D26" w:rsidP="00781D26">
      <w:pPr>
        <w:spacing w:after="0" w:line="256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</w:t>
      </w:r>
      <w:r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 </w:t>
      </w:r>
    </w:p>
    <w:p w14:paraId="3D61756B" w14:textId="51BE7CFD" w:rsidR="009625DA" w:rsidRPr="006961D6" w:rsidRDefault="00781D26" w:rsidP="00781D2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  <w:r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                  </w:t>
      </w:r>
      <w:r>
        <w:rPr>
          <w:rFonts w:ascii="Calibri" w:eastAsia="Calibri" w:hAnsi="Calibri" w:cs="Calibri"/>
          <w:sz w:val="16"/>
          <w:szCs w:val="16"/>
          <w:lang w:val="es-ES"/>
        </w:rPr>
        <w:t xml:space="preserve">      </w:t>
      </w:r>
    </w:p>
    <w:tbl>
      <w:tblPr>
        <w:tblW w:w="125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316"/>
        <w:gridCol w:w="8850"/>
        <w:gridCol w:w="555"/>
        <w:gridCol w:w="555"/>
        <w:gridCol w:w="555"/>
        <w:gridCol w:w="557"/>
        <w:gridCol w:w="584"/>
      </w:tblGrid>
      <w:tr w:rsidR="006961D6" w:rsidRPr="006961D6" w14:paraId="2989374F" w14:textId="77777777" w:rsidTr="009625DA">
        <w:trPr>
          <w:trHeight w:val="270"/>
        </w:trPr>
        <w:tc>
          <w:tcPr>
            <w:tcW w:w="582" w:type="dxa"/>
            <w:noWrap/>
            <w:vAlign w:val="bottom"/>
          </w:tcPr>
          <w:p w14:paraId="2F6B1768" w14:textId="380C56F3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316" w:type="dxa"/>
            <w:noWrap/>
            <w:vAlign w:val="bottom"/>
          </w:tcPr>
          <w:p w14:paraId="3A6DCD65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8850" w:type="dxa"/>
            <w:noWrap/>
            <w:vAlign w:val="bottom"/>
          </w:tcPr>
          <w:p w14:paraId="216D62A7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7C6E54AA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2FB30036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011BD43D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7" w:type="dxa"/>
            <w:noWrap/>
            <w:vAlign w:val="bottom"/>
          </w:tcPr>
          <w:p w14:paraId="23A9D99D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460E3161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  <w:tr w:rsidR="006961D6" w:rsidRPr="006961D6" w14:paraId="23E59A0D" w14:textId="77777777" w:rsidTr="009625DA">
        <w:trPr>
          <w:trHeight w:val="285"/>
        </w:trPr>
        <w:tc>
          <w:tcPr>
            <w:tcW w:w="582" w:type="dxa"/>
            <w:noWrap/>
            <w:vAlign w:val="bottom"/>
          </w:tcPr>
          <w:p w14:paraId="101BA46C" w14:textId="75A1A063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  <w:p w14:paraId="0F7F8B18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316" w:type="dxa"/>
            <w:noWrap/>
            <w:vAlign w:val="bottom"/>
          </w:tcPr>
          <w:p w14:paraId="2B07D29D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11072" w:type="dxa"/>
            <w:gridSpan w:val="5"/>
            <w:noWrap/>
            <w:vAlign w:val="bottom"/>
            <w:hideMark/>
          </w:tcPr>
          <w:p w14:paraId="197FF44F" w14:textId="369E6DB4" w:rsidR="009625DA" w:rsidRPr="006961D6" w:rsidRDefault="009625DA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5CCC47A6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  <w:tr w:rsidR="006961D6" w:rsidRPr="006961D6" w14:paraId="4BF28AC5" w14:textId="77777777" w:rsidTr="009625DA">
        <w:trPr>
          <w:trHeight w:val="255"/>
        </w:trPr>
        <w:tc>
          <w:tcPr>
            <w:tcW w:w="582" w:type="dxa"/>
            <w:noWrap/>
            <w:vAlign w:val="bottom"/>
          </w:tcPr>
          <w:p w14:paraId="3A53AA08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316" w:type="dxa"/>
            <w:noWrap/>
            <w:vAlign w:val="bottom"/>
          </w:tcPr>
          <w:p w14:paraId="36AECF6C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8850" w:type="dxa"/>
            <w:noWrap/>
            <w:vAlign w:val="bottom"/>
          </w:tcPr>
          <w:p w14:paraId="6B5825E4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2FB29CDB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72384F4D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754743B1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57" w:type="dxa"/>
            <w:noWrap/>
            <w:vAlign w:val="bottom"/>
          </w:tcPr>
          <w:p w14:paraId="49FCCDEB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02748A84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  <w:tr w:rsidR="006961D6" w:rsidRPr="006961D6" w14:paraId="268B9DB2" w14:textId="77777777" w:rsidTr="009625DA">
        <w:trPr>
          <w:trHeight w:val="570"/>
        </w:trPr>
        <w:tc>
          <w:tcPr>
            <w:tcW w:w="582" w:type="dxa"/>
            <w:noWrap/>
            <w:vAlign w:val="bottom"/>
          </w:tcPr>
          <w:p w14:paraId="120E7E4D" w14:textId="77777777" w:rsidR="006961D6" w:rsidRPr="006961D6" w:rsidRDefault="006961D6" w:rsidP="006961D6">
            <w:pPr>
              <w:spacing w:after="160" w:line="256" w:lineRule="auto"/>
              <w:ind w:right="-434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316" w:type="dxa"/>
            <w:noWrap/>
            <w:vAlign w:val="bottom"/>
          </w:tcPr>
          <w:p w14:paraId="51100073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11072" w:type="dxa"/>
            <w:gridSpan w:val="5"/>
            <w:noWrap/>
            <w:vAlign w:val="bottom"/>
          </w:tcPr>
          <w:p w14:paraId="6DEE299F" w14:textId="6D2EB1F6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  <w:bookmarkStart w:id="0" w:name="_GoBack"/>
            <w:bookmarkEnd w:id="0"/>
            <w:r w:rsidRPr="006961D6">
              <w:rPr>
                <w:rFonts w:ascii="Calibri" w:eastAsia="Calibri" w:hAnsi="Calibri" w:cs="Calibri"/>
                <w:sz w:val="18"/>
                <w:szCs w:val="18"/>
                <w:lang w:val="es-ES"/>
              </w:rPr>
              <w:t>OBSERVACION: ___________________________________________________________________________________</w:t>
            </w:r>
          </w:p>
          <w:p w14:paraId="64BF9D8A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260B9CD0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</w:tbl>
    <w:p w14:paraId="69E6AAC8" w14:textId="77777777" w:rsid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</w:p>
    <w:p w14:paraId="552D901A" w14:textId="3920F11E" w:rsidR="006961D6" w:rsidRP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ACLARACIÓN: Se deja expresa constancia que tanto los descuentos por inasistencias como las sanciones </w:t>
      </w:r>
      <w:r w:rsidR="009625DA" w:rsidRPr="006961D6">
        <w:rPr>
          <w:rFonts w:ascii="Calibri" w:eastAsia="Calibri" w:hAnsi="Calibri" w:cs="Calibri"/>
          <w:sz w:val="16"/>
          <w:szCs w:val="16"/>
          <w:lang w:val="es-ES"/>
        </w:rPr>
        <w:t>disciplinarias correspondientes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a los artículos ut-supra mencionados de la Res. (CS) Nº 1309/94, solo se harán efectivos una vez que quede firme el acto resolutivo que ordena los mismos, tanto sea Resolución del Sr. Decano y/o Providencia Resolutiva de las autoridades de esta Casa de Estudios, según el caso y conforme lo estipulado por la Resolución (CS) Nº 1309/94 y Resolución (D) Nº 284/98.</w:t>
      </w:r>
    </w:p>
    <w:p w14:paraId="4FFE1880" w14:textId="63A670F2" w:rsid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</w:t>
      </w:r>
    </w:p>
    <w:p w14:paraId="0347D6E6" w14:textId="77777777" w:rsidR="009625DA" w:rsidRPr="006961D6" w:rsidRDefault="009625DA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</w:p>
    <w:p w14:paraId="61FEC548" w14:textId="77777777" w:rsidR="006961D6" w:rsidRP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____________________                          _______________________________                    _____________________________________  </w:t>
      </w:r>
    </w:p>
    <w:p w14:paraId="05E352BF" w14:textId="0783821D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FECHA                                                             FIRMA-ACLARACIÓN DEL AGENTE                                  FIRMA Y SELLO </w:t>
      </w:r>
      <w:r w:rsidR="009625DA" w:rsidRPr="006961D6">
        <w:rPr>
          <w:rFonts w:ascii="Calibri" w:eastAsia="Calibri" w:hAnsi="Calibri" w:cs="Calibri"/>
          <w:sz w:val="16"/>
          <w:szCs w:val="16"/>
          <w:lang w:val="es-ES"/>
        </w:rPr>
        <w:t>DEL JEFE RESPONSABLE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   </w:t>
      </w:r>
    </w:p>
    <w:p w14:paraId="7CEA18F6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</w:t>
      </w:r>
    </w:p>
    <w:p w14:paraId="1D663314" w14:textId="77777777" w:rsidR="006961D6" w:rsidRDefault="006961D6" w:rsidP="006961D6">
      <w:pPr>
        <w:spacing w:after="16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</w:p>
    <w:p w14:paraId="5A985AE9" w14:textId="77777777" w:rsidR="006961D6" w:rsidRDefault="006961D6" w:rsidP="006961D6">
      <w:pPr>
        <w:spacing w:after="16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</w:p>
    <w:p w14:paraId="3BCCA2AF" w14:textId="74C23C83" w:rsidR="006961D6" w:rsidRPr="006961D6" w:rsidRDefault="006961D6" w:rsidP="006961D6">
      <w:pPr>
        <w:spacing w:after="16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u w:val="single"/>
          <w:lang w:val="es-ES"/>
        </w:rPr>
        <w:t>VERIFICACIÓN DIRECCIÓN DE PERSONAL</w:t>
      </w:r>
    </w:p>
    <w:p w14:paraId="3489DD3B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                                                                                                                                          </w:t>
      </w:r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CUDAP: EXP-</w:t>
      </w:r>
      <w:proofErr w:type="gramStart"/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UBA:_</w:t>
      </w:r>
      <w:proofErr w:type="gramEnd"/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____________________________________</w:t>
      </w:r>
    </w:p>
    <w:p w14:paraId="27F8E91E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_____________________        _________________________________                                        </w:t>
      </w:r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Según: R (D)__________________________________________</w:t>
      </w:r>
    </w:p>
    <w:p w14:paraId="1313DEB8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FECHA                                         FIRMA                                                                                                     </w:t>
      </w:r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 xml:space="preserve">MP </w:t>
      </w:r>
      <w:proofErr w:type="gramStart"/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Nº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:</w:t>
      </w:r>
      <w:proofErr w:type="gramEnd"/>
      <w:r w:rsidRPr="006961D6">
        <w:rPr>
          <w:rFonts w:ascii="Calibri" w:eastAsia="Calibri" w:hAnsi="Calibri" w:cs="Calibri"/>
          <w:sz w:val="16"/>
          <w:szCs w:val="16"/>
          <w:lang w:val="es-ES"/>
        </w:rPr>
        <w:t>_____________________________________________</w:t>
      </w:r>
    </w:p>
    <w:p w14:paraId="185C0D0D" w14:textId="77777777" w:rsidR="006A7506" w:rsidRPr="006961D6" w:rsidRDefault="006A7506" w:rsidP="006961D6">
      <w:pPr>
        <w:spacing w:after="0"/>
        <w:ind w:right="139"/>
        <w:rPr>
          <w:rFonts w:ascii="Bitter" w:eastAsia="Times New Roman" w:hAnsi="Bitter" w:cs="Times New Roman"/>
          <w:color w:val="000000" w:themeColor="text1"/>
          <w:szCs w:val="20"/>
          <w:lang w:val="es-ES" w:eastAsia="es-AR"/>
        </w:rPr>
      </w:pPr>
    </w:p>
    <w:p w14:paraId="1E6D61F9" w14:textId="77777777" w:rsidR="006A7506" w:rsidRDefault="006A7506" w:rsidP="00806BD3">
      <w:pPr>
        <w:spacing w:after="0"/>
        <w:ind w:left="142" w:right="139"/>
        <w:jc w:val="right"/>
        <w:rPr>
          <w:rFonts w:ascii="Bitter" w:eastAsia="Times New Roman" w:hAnsi="Bitter" w:cs="Times New Roman"/>
          <w:color w:val="000000" w:themeColor="text1"/>
          <w:szCs w:val="20"/>
          <w:lang w:eastAsia="es-AR"/>
        </w:rPr>
      </w:pPr>
    </w:p>
    <w:permEnd w:id="1928862360"/>
    <w:p w14:paraId="746DC7A2" w14:textId="77777777" w:rsidR="00526CCF" w:rsidRDefault="00526CCF" w:rsidP="00806BD3">
      <w:pPr>
        <w:spacing w:after="0"/>
        <w:ind w:left="142" w:right="139"/>
        <w:jc w:val="right"/>
        <w:rPr>
          <w:rFonts w:ascii="Bitter" w:eastAsia="Times New Roman" w:hAnsi="Bitter" w:cs="Times New Roman"/>
          <w:color w:val="000000" w:themeColor="text1"/>
          <w:szCs w:val="20"/>
          <w:lang w:eastAsia="es-AR"/>
        </w:rPr>
      </w:pPr>
    </w:p>
    <w:sectPr w:rsidR="00526CCF" w:rsidSect="006674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17" w:right="794" w:bottom="1276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220E25" w14:textId="77777777" w:rsidR="00ED537B" w:rsidRDefault="00ED537B" w:rsidP="003F5570">
      <w:pPr>
        <w:spacing w:after="0" w:line="240" w:lineRule="auto"/>
      </w:pPr>
      <w:r>
        <w:separator/>
      </w:r>
    </w:p>
  </w:endnote>
  <w:endnote w:type="continuationSeparator" w:id="0">
    <w:p w14:paraId="1F4D7C8C" w14:textId="77777777" w:rsidR="00ED537B" w:rsidRDefault="00ED537B" w:rsidP="003F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 45 Light"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ter 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itter">
    <w:altName w:val="Times New Roman"/>
    <w:charset w:val="00"/>
    <w:family w:val="auto"/>
    <w:pitch w:val="variable"/>
    <w:sig w:usb0="00000001" w:usb1="400020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88D932" w14:textId="77777777" w:rsidR="0052216A" w:rsidRDefault="0052216A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5351A" w14:textId="6340FD58" w:rsidR="003F5570" w:rsidRPr="003304E6" w:rsidRDefault="00656854" w:rsidP="00513EE8">
    <w:pPr>
      <w:pStyle w:val="Piedepgina"/>
      <w:ind w:left="142"/>
      <w:rPr>
        <w:sz w:val="17"/>
        <w:szCs w:val="17"/>
      </w:rPr>
    </w:pPr>
    <w:r>
      <w:rPr>
        <w:sz w:val="17"/>
        <w:szCs w:val="17"/>
      </w:rPr>
      <w:br/>
    </w:r>
    <w:r w:rsidR="007D79EA" w:rsidRPr="000C59BF">
      <w:rPr>
        <w:rFonts w:ascii="Bitter" w:hAnsi="Bitter"/>
        <w:color w:val="000000" w:themeColor="text1"/>
        <w:sz w:val="17"/>
        <w:szCs w:val="17"/>
      </w:rPr>
      <w:t>Marcelo T. de Alvear 2142. Capital Federal.</w:t>
    </w:r>
    <w:r w:rsidR="00CE4182" w:rsidRPr="000C59BF">
      <w:rPr>
        <w:rFonts w:ascii="Bitter" w:hAnsi="Bitter"/>
        <w:color w:val="000000" w:themeColor="text1"/>
        <w:sz w:val="17"/>
        <w:szCs w:val="17"/>
      </w:rPr>
      <w:t xml:space="preserve"> </w:t>
    </w:r>
    <w:r w:rsidR="007D79EA" w:rsidRPr="000C59BF">
      <w:rPr>
        <w:rFonts w:ascii="Bitter" w:hAnsi="Bitter"/>
        <w:color w:val="000000" w:themeColor="text1"/>
        <w:sz w:val="17"/>
        <w:szCs w:val="17"/>
      </w:rPr>
      <w:t>Argentina</w:t>
    </w:r>
    <w:r w:rsidR="00CE4182" w:rsidRPr="000C59BF">
      <w:rPr>
        <w:rFonts w:ascii="Bitter" w:hAnsi="Bitter"/>
        <w:color w:val="000000" w:themeColor="text1"/>
        <w:sz w:val="17"/>
        <w:szCs w:val="17"/>
      </w:rPr>
      <w:t xml:space="preserve">. </w:t>
    </w:r>
    <w:r w:rsidR="007D79EA" w:rsidRPr="000C59BF">
      <w:rPr>
        <w:rFonts w:ascii="Bitter" w:hAnsi="Bitter"/>
        <w:color w:val="000000" w:themeColor="text1"/>
        <w:sz w:val="17"/>
        <w:szCs w:val="17"/>
      </w:rPr>
      <w:t>Tel. (054 11) 5287-6000</w:t>
    </w:r>
    <w:r w:rsidR="006D756F">
      <w:rPr>
        <w:rFonts w:ascii="Bitter" w:hAnsi="Bitter"/>
        <w:color w:val="000000" w:themeColor="text1"/>
        <w:sz w:val="17"/>
        <w:szCs w:val="17"/>
      </w:rPr>
      <w:t xml:space="preserve">                                       </w:t>
    </w:r>
    <w:r w:rsidR="00673C3D" w:rsidRPr="000C59BF">
      <w:rPr>
        <w:color w:val="000000" w:themeColor="text1"/>
        <w:sz w:val="17"/>
        <w:szCs w:val="17"/>
      </w:rPr>
      <w:t xml:space="preserve">         </w:t>
    </w:r>
    <w:r w:rsidR="006D756F">
      <w:rPr>
        <w:color w:val="000000" w:themeColor="text1"/>
        <w:sz w:val="17"/>
        <w:szCs w:val="17"/>
      </w:rPr>
      <w:t xml:space="preserve">         </w:t>
    </w:r>
    <w:r w:rsidR="008153FE" w:rsidRPr="000C59BF">
      <w:rPr>
        <w:color w:val="000000" w:themeColor="text1"/>
        <w:sz w:val="17"/>
        <w:szCs w:val="17"/>
      </w:rPr>
      <w:t xml:space="preserve"> </w:t>
    </w:r>
    <w:r w:rsidR="00710BE7">
      <w:rPr>
        <w:color w:val="000000" w:themeColor="text1"/>
        <w:sz w:val="17"/>
        <w:szCs w:val="17"/>
      </w:rPr>
      <w:t xml:space="preserve">       </w:t>
    </w:r>
    <w:r w:rsidR="007D79EA" w:rsidRPr="000C59BF">
      <w:rPr>
        <w:rFonts w:ascii="Bitter" w:hAnsi="Bitter"/>
        <w:b/>
        <w:color w:val="000000" w:themeColor="text1"/>
        <w:sz w:val="17"/>
        <w:szCs w:val="17"/>
      </w:rPr>
      <w:t>www.odontologia.uba.ar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5CEB9" w14:textId="77777777" w:rsidR="0052216A" w:rsidRDefault="0052216A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3066E" w14:textId="77777777" w:rsidR="00ED537B" w:rsidRDefault="00ED537B" w:rsidP="003F5570">
      <w:pPr>
        <w:spacing w:after="0" w:line="240" w:lineRule="auto"/>
      </w:pPr>
      <w:r>
        <w:separator/>
      </w:r>
    </w:p>
  </w:footnote>
  <w:footnote w:type="continuationSeparator" w:id="0">
    <w:p w14:paraId="70CFA7EC" w14:textId="77777777" w:rsidR="00ED537B" w:rsidRDefault="00ED537B" w:rsidP="003F5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B701C" w14:textId="77777777" w:rsidR="0052216A" w:rsidRDefault="0052216A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2DAD1B" w14:textId="25A9E66D" w:rsidR="003F5570" w:rsidRPr="006D35AA" w:rsidRDefault="00B65E81" w:rsidP="002F337A">
    <w:pPr>
      <w:pStyle w:val="Encabezado"/>
      <w:tabs>
        <w:tab w:val="clear" w:pos="8504"/>
        <w:tab w:val="right" w:pos="10065"/>
      </w:tabs>
      <w:ind w:left="57" w:right="454"/>
      <w:rPr>
        <w:rFonts w:ascii="Bitter" w:hAnsi="Bitter"/>
      </w:rPr>
    </w:pPr>
    <w:r>
      <w:rPr>
        <w:noProof/>
        <w:lang w:val="en-US"/>
      </w:rPr>
      <w:drawing>
        <wp:inline distT="0" distB="0" distL="0" distR="0" wp14:anchorId="307BCE63" wp14:editId="5D4C0DBC">
          <wp:extent cx="6522267" cy="896887"/>
          <wp:effectExtent l="0" t="0" r="0" b="0"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2267" cy="896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92906B" w14:textId="77777777" w:rsidR="0052216A" w:rsidRDefault="0052216A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comments" w:enforcement="1" w:cryptProviderType="rsaFull" w:cryptAlgorithmClass="hash" w:cryptAlgorithmType="typeAny" w:cryptAlgorithmSid="4" w:cryptSpinCount="100000" w:hash="y/tTjlI/f/GKgqsG6+MweBqBgiE=" w:salt="MjsKt2zoREiKEsPtVlwa3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168"/>
    <w:rsid w:val="0000065D"/>
    <w:rsid w:val="000401F1"/>
    <w:rsid w:val="0004549B"/>
    <w:rsid w:val="00045EBB"/>
    <w:rsid w:val="00053587"/>
    <w:rsid w:val="00065741"/>
    <w:rsid w:val="000845DC"/>
    <w:rsid w:val="000B060A"/>
    <w:rsid w:val="000C0307"/>
    <w:rsid w:val="000C59BF"/>
    <w:rsid w:val="000D6A4E"/>
    <w:rsid w:val="000F0723"/>
    <w:rsid w:val="00113168"/>
    <w:rsid w:val="0014295F"/>
    <w:rsid w:val="0015745E"/>
    <w:rsid w:val="00181A69"/>
    <w:rsid w:val="0018356F"/>
    <w:rsid w:val="00186A52"/>
    <w:rsid w:val="00192EB2"/>
    <w:rsid w:val="0019312C"/>
    <w:rsid w:val="001B063F"/>
    <w:rsid w:val="001B6062"/>
    <w:rsid w:val="001C0781"/>
    <w:rsid w:val="001D6D89"/>
    <w:rsid w:val="001E61C9"/>
    <w:rsid w:val="001E6E47"/>
    <w:rsid w:val="001F09F4"/>
    <w:rsid w:val="001F29A9"/>
    <w:rsid w:val="0026491F"/>
    <w:rsid w:val="002674C3"/>
    <w:rsid w:val="002722A8"/>
    <w:rsid w:val="00275C1C"/>
    <w:rsid w:val="00277942"/>
    <w:rsid w:val="00290EBF"/>
    <w:rsid w:val="002913BF"/>
    <w:rsid w:val="00295FB9"/>
    <w:rsid w:val="002F337A"/>
    <w:rsid w:val="00310066"/>
    <w:rsid w:val="00311747"/>
    <w:rsid w:val="0031652A"/>
    <w:rsid w:val="00326543"/>
    <w:rsid w:val="003304E6"/>
    <w:rsid w:val="0033406B"/>
    <w:rsid w:val="003745BB"/>
    <w:rsid w:val="00374BF8"/>
    <w:rsid w:val="0039177E"/>
    <w:rsid w:val="003A1EC5"/>
    <w:rsid w:val="003F5570"/>
    <w:rsid w:val="003F7C47"/>
    <w:rsid w:val="004122C0"/>
    <w:rsid w:val="00436F61"/>
    <w:rsid w:val="0044078C"/>
    <w:rsid w:val="00451DAF"/>
    <w:rsid w:val="004530D2"/>
    <w:rsid w:val="00460553"/>
    <w:rsid w:val="00463E8E"/>
    <w:rsid w:val="004B3146"/>
    <w:rsid w:val="004C206B"/>
    <w:rsid w:val="004C66D7"/>
    <w:rsid w:val="004C6BF6"/>
    <w:rsid w:val="004C7983"/>
    <w:rsid w:val="004F1CCE"/>
    <w:rsid w:val="004F3D4A"/>
    <w:rsid w:val="004F430C"/>
    <w:rsid w:val="004F4824"/>
    <w:rsid w:val="00505D0B"/>
    <w:rsid w:val="00510BE4"/>
    <w:rsid w:val="00513EE8"/>
    <w:rsid w:val="0052216A"/>
    <w:rsid w:val="00526CCF"/>
    <w:rsid w:val="00527C9D"/>
    <w:rsid w:val="00532796"/>
    <w:rsid w:val="005363C9"/>
    <w:rsid w:val="00542AF6"/>
    <w:rsid w:val="00554503"/>
    <w:rsid w:val="0058529A"/>
    <w:rsid w:val="005B0477"/>
    <w:rsid w:val="005B75E9"/>
    <w:rsid w:val="005C1384"/>
    <w:rsid w:val="005C2171"/>
    <w:rsid w:val="005D1539"/>
    <w:rsid w:val="006171C4"/>
    <w:rsid w:val="00640CB5"/>
    <w:rsid w:val="00656273"/>
    <w:rsid w:val="00656854"/>
    <w:rsid w:val="00660AD1"/>
    <w:rsid w:val="00667433"/>
    <w:rsid w:val="00673C3D"/>
    <w:rsid w:val="00676C84"/>
    <w:rsid w:val="0068020F"/>
    <w:rsid w:val="006961D6"/>
    <w:rsid w:val="006A4018"/>
    <w:rsid w:val="006A705D"/>
    <w:rsid w:val="006A7506"/>
    <w:rsid w:val="006B17CB"/>
    <w:rsid w:val="006B5B18"/>
    <w:rsid w:val="006C0F6D"/>
    <w:rsid w:val="006C741E"/>
    <w:rsid w:val="006D35AA"/>
    <w:rsid w:val="006D756F"/>
    <w:rsid w:val="006E4225"/>
    <w:rsid w:val="006F349A"/>
    <w:rsid w:val="006F4637"/>
    <w:rsid w:val="00710BE7"/>
    <w:rsid w:val="00726DA0"/>
    <w:rsid w:val="00732422"/>
    <w:rsid w:val="0074240E"/>
    <w:rsid w:val="00765AAC"/>
    <w:rsid w:val="00774C86"/>
    <w:rsid w:val="00777FD9"/>
    <w:rsid w:val="00780825"/>
    <w:rsid w:val="00781D26"/>
    <w:rsid w:val="007871B1"/>
    <w:rsid w:val="007879EE"/>
    <w:rsid w:val="007949E0"/>
    <w:rsid w:val="007A14F0"/>
    <w:rsid w:val="007A2DB9"/>
    <w:rsid w:val="007D79EA"/>
    <w:rsid w:val="007E0B3E"/>
    <w:rsid w:val="007E571A"/>
    <w:rsid w:val="00806BD3"/>
    <w:rsid w:val="0081261B"/>
    <w:rsid w:val="008153FE"/>
    <w:rsid w:val="00815751"/>
    <w:rsid w:val="008163CF"/>
    <w:rsid w:val="008248F4"/>
    <w:rsid w:val="008543E8"/>
    <w:rsid w:val="00856F0B"/>
    <w:rsid w:val="00863BA7"/>
    <w:rsid w:val="00866E01"/>
    <w:rsid w:val="0089414A"/>
    <w:rsid w:val="00896C4F"/>
    <w:rsid w:val="008A6383"/>
    <w:rsid w:val="008C366C"/>
    <w:rsid w:val="008E12CB"/>
    <w:rsid w:val="008F1534"/>
    <w:rsid w:val="008F695A"/>
    <w:rsid w:val="00930DA2"/>
    <w:rsid w:val="00935A14"/>
    <w:rsid w:val="009625DA"/>
    <w:rsid w:val="00992D96"/>
    <w:rsid w:val="009A6DB1"/>
    <w:rsid w:val="009B08F0"/>
    <w:rsid w:val="009C33CF"/>
    <w:rsid w:val="009E7694"/>
    <w:rsid w:val="009F1642"/>
    <w:rsid w:val="009F5B7B"/>
    <w:rsid w:val="00A0702C"/>
    <w:rsid w:val="00A14056"/>
    <w:rsid w:val="00A64BC1"/>
    <w:rsid w:val="00A6510D"/>
    <w:rsid w:val="00A93FAB"/>
    <w:rsid w:val="00AA188F"/>
    <w:rsid w:val="00AA5B39"/>
    <w:rsid w:val="00AB32A9"/>
    <w:rsid w:val="00AC3585"/>
    <w:rsid w:val="00AC3AD6"/>
    <w:rsid w:val="00AD6345"/>
    <w:rsid w:val="00AE3DB5"/>
    <w:rsid w:val="00AF07AC"/>
    <w:rsid w:val="00B00933"/>
    <w:rsid w:val="00B009E1"/>
    <w:rsid w:val="00B04A1D"/>
    <w:rsid w:val="00B65E81"/>
    <w:rsid w:val="00B715A0"/>
    <w:rsid w:val="00B745AE"/>
    <w:rsid w:val="00B95DE2"/>
    <w:rsid w:val="00B97AF2"/>
    <w:rsid w:val="00BA131D"/>
    <w:rsid w:val="00BB0D26"/>
    <w:rsid w:val="00BB33B3"/>
    <w:rsid w:val="00BB4AEE"/>
    <w:rsid w:val="00BC0843"/>
    <w:rsid w:val="00BC4DCA"/>
    <w:rsid w:val="00BD1FBE"/>
    <w:rsid w:val="00BD4161"/>
    <w:rsid w:val="00BE1CB9"/>
    <w:rsid w:val="00BE4632"/>
    <w:rsid w:val="00BF4043"/>
    <w:rsid w:val="00BF6A50"/>
    <w:rsid w:val="00C03D24"/>
    <w:rsid w:val="00C071D4"/>
    <w:rsid w:val="00C47615"/>
    <w:rsid w:val="00C50EEA"/>
    <w:rsid w:val="00C76239"/>
    <w:rsid w:val="00C86ACB"/>
    <w:rsid w:val="00C92A9C"/>
    <w:rsid w:val="00C97C29"/>
    <w:rsid w:val="00CB03F2"/>
    <w:rsid w:val="00CD655D"/>
    <w:rsid w:val="00CE2BD6"/>
    <w:rsid w:val="00CE4182"/>
    <w:rsid w:val="00CE7F4A"/>
    <w:rsid w:val="00D0214E"/>
    <w:rsid w:val="00D533DA"/>
    <w:rsid w:val="00D64D55"/>
    <w:rsid w:val="00D70A1C"/>
    <w:rsid w:val="00D80836"/>
    <w:rsid w:val="00DB00BD"/>
    <w:rsid w:val="00DB49A7"/>
    <w:rsid w:val="00DE12EB"/>
    <w:rsid w:val="00DF3D13"/>
    <w:rsid w:val="00E00695"/>
    <w:rsid w:val="00E245D4"/>
    <w:rsid w:val="00E45A41"/>
    <w:rsid w:val="00E60128"/>
    <w:rsid w:val="00E724D8"/>
    <w:rsid w:val="00E8042A"/>
    <w:rsid w:val="00E82645"/>
    <w:rsid w:val="00E87F2E"/>
    <w:rsid w:val="00EA3B30"/>
    <w:rsid w:val="00EA6C6D"/>
    <w:rsid w:val="00EA751F"/>
    <w:rsid w:val="00EB338B"/>
    <w:rsid w:val="00EB4885"/>
    <w:rsid w:val="00EC3DA8"/>
    <w:rsid w:val="00EC449E"/>
    <w:rsid w:val="00ED04CA"/>
    <w:rsid w:val="00ED537B"/>
    <w:rsid w:val="00EF27E3"/>
    <w:rsid w:val="00F02D76"/>
    <w:rsid w:val="00F33EEC"/>
    <w:rsid w:val="00F34468"/>
    <w:rsid w:val="00F550CB"/>
    <w:rsid w:val="00F55AFF"/>
    <w:rsid w:val="00F719D8"/>
    <w:rsid w:val="00F774AF"/>
    <w:rsid w:val="00F84B7C"/>
    <w:rsid w:val="00F948B9"/>
    <w:rsid w:val="00FA11C7"/>
    <w:rsid w:val="00FC27C9"/>
    <w:rsid w:val="00FD35C8"/>
    <w:rsid w:val="00FE0A76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84800"/>
  <w15:docId w15:val="{C555EF81-2384-4494-BAE9-5EA5D421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itter Regular Párrafos"/>
    <w:qFormat/>
    <w:rsid w:val="00E245D4"/>
    <w:pPr>
      <w:spacing w:line="360" w:lineRule="auto"/>
    </w:pPr>
    <w:rPr>
      <w:rFonts w:ascii="Bitter Regular" w:hAnsi="Bitter Regular"/>
      <w:sz w:val="20"/>
    </w:rPr>
  </w:style>
  <w:style w:type="paragraph" w:styleId="Ttulo1">
    <w:name w:val="heading 1"/>
    <w:basedOn w:val="Normal"/>
    <w:next w:val="Normal"/>
    <w:link w:val="Ttulo1Car"/>
    <w:uiPriority w:val="9"/>
    <w:rsid w:val="00AC35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EA3B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3F5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570"/>
  </w:style>
  <w:style w:type="paragraph" w:styleId="Piedepgina">
    <w:name w:val="footer"/>
    <w:basedOn w:val="Normal"/>
    <w:link w:val="PiedepginaCar"/>
    <w:uiPriority w:val="99"/>
    <w:unhideWhenUsed/>
    <w:locked/>
    <w:rsid w:val="003F5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570"/>
  </w:style>
  <w:style w:type="paragraph" w:styleId="Textodeglobo">
    <w:name w:val="Balloon Text"/>
    <w:basedOn w:val="Normal"/>
    <w:link w:val="TextodegloboCar"/>
    <w:uiPriority w:val="99"/>
    <w:semiHidden/>
    <w:unhideWhenUsed/>
    <w:rsid w:val="003F5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57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C449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AC35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inespaciado">
    <w:name w:val="No Spacing"/>
    <w:uiPriority w:val="1"/>
    <w:rsid w:val="005C217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rsid w:val="005C21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C21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dellibro">
    <w:name w:val="Book Title"/>
    <w:basedOn w:val="Fuentedeprrafopredeter"/>
    <w:uiPriority w:val="33"/>
    <w:qFormat/>
    <w:rsid w:val="005C2171"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rsid w:val="005C2171"/>
    <w:pPr>
      <w:ind w:left="720"/>
      <w:contextualSpacing/>
    </w:pPr>
  </w:style>
  <w:style w:type="character" w:styleId="nfasis">
    <w:name w:val="Emphasis"/>
    <w:basedOn w:val="Fuentedeprrafopredeter"/>
    <w:uiPriority w:val="20"/>
    <w:rsid w:val="005C2171"/>
    <w:rPr>
      <w:i/>
      <w:iCs/>
    </w:rPr>
  </w:style>
  <w:style w:type="character" w:styleId="nfasissutil">
    <w:name w:val="Subtle Emphasis"/>
    <w:basedOn w:val="Fuentedeprrafopredeter"/>
    <w:uiPriority w:val="19"/>
    <w:rsid w:val="005C2171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4F4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A3B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EA3B30"/>
    <w:rPr>
      <w:rFonts w:ascii="Bitter Regular" w:hAnsi="Bitter Regular"/>
      <w:b/>
      <w:bCs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EA3B30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A3B30"/>
    <w:rPr>
      <w:rFonts w:ascii="Bitter Regular" w:hAnsi="Bitter Regular"/>
      <w:i/>
      <w:iCs/>
      <w:color w:val="000000" w:themeColor="text1"/>
      <w:sz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B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B30"/>
    <w:rPr>
      <w:rFonts w:ascii="Bitter Regular" w:hAnsi="Bitter Regular"/>
      <w:b/>
      <w:bCs/>
      <w:i/>
      <w:i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4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i_direccion\Desktop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Helvetica 45 Light"/>
        <a:ea typeface=""/>
        <a:cs typeface=""/>
      </a:majorFont>
      <a:minorFont>
        <a:latin typeface="Helvetica 4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B1106-1DC0-483A-B60F-CF8F2B003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</Template>
  <TotalTime>13</TotalTime>
  <Pages>2</Pages>
  <Words>357</Words>
  <Characters>2041</Characters>
  <Application>Microsoft Office Word</Application>
  <DocSecurity>8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8</cp:revision>
  <cp:lastPrinted>2023-05-11T13:23:00Z</cp:lastPrinted>
  <dcterms:created xsi:type="dcterms:W3CDTF">2023-05-11T17:57:00Z</dcterms:created>
  <dcterms:modified xsi:type="dcterms:W3CDTF">2023-08-28T14:36:00Z</dcterms:modified>
</cp:coreProperties>
</file>