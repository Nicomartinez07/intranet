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B1084D" w14:textId="7AD7639C" w:rsidR="006961D6" w:rsidRPr="006961D6" w:rsidRDefault="006961D6" w:rsidP="00991C82">
      <w:pPr>
        <w:spacing w:after="160" w:line="259" w:lineRule="auto"/>
        <w:jc w:val="center"/>
        <w:rPr>
          <w:rFonts w:ascii="Calibri" w:eastAsia="Calibri" w:hAnsi="Calibri" w:cs="Calibri"/>
          <w:b/>
          <w:sz w:val="22"/>
          <w:u w:val="single"/>
          <w:lang w:val="es-ES"/>
        </w:rPr>
      </w:pPr>
      <w:permStart w:id="1928862360" w:edGrp="everyone"/>
      <w:r>
        <w:rPr>
          <w:rFonts w:ascii="Calibri" w:eastAsia="Calibri" w:hAnsi="Calibri" w:cs="Calibri"/>
          <w:b/>
          <w:sz w:val="22"/>
          <w:u w:val="single"/>
          <w:lang w:val="es-ES"/>
        </w:rPr>
        <w:t>FORMULARIO DE DESCUENTO DE HABERES</w:t>
      </w:r>
      <w:r w:rsidR="00AC7DFB">
        <w:rPr>
          <w:rFonts w:ascii="Calibri" w:eastAsia="Calibri" w:hAnsi="Calibri" w:cs="Calibri"/>
          <w:b/>
          <w:sz w:val="22"/>
          <w:u w:val="single"/>
          <w:lang w:val="es-ES"/>
        </w:rPr>
        <w:t xml:space="preserve"> </w:t>
      </w:r>
      <w:r w:rsidRPr="006961D6">
        <w:rPr>
          <w:rFonts w:ascii="Calibri" w:eastAsia="Calibri" w:hAnsi="Calibri" w:cs="Calibri"/>
          <w:b/>
          <w:sz w:val="22"/>
          <w:u w:val="single"/>
          <w:lang w:val="es-ES"/>
        </w:rPr>
        <w:t>NODOCENTE</w:t>
      </w:r>
      <w:r w:rsidR="00AC7DFB">
        <w:rPr>
          <w:rFonts w:ascii="Calibri" w:eastAsia="Calibri" w:hAnsi="Calibri" w:cs="Calibri"/>
          <w:b/>
          <w:sz w:val="22"/>
          <w:u w:val="single"/>
          <w:lang w:val="es-ES"/>
        </w:rPr>
        <w:t xml:space="preserve"> ART.12 RES(CS) 1309/94.</w:t>
      </w:r>
    </w:p>
    <w:p w14:paraId="4998546E" w14:textId="691FE920" w:rsidR="006961D6" w:rsidRDefault="006961D6" w:rsidP="006961D6">
      <w:pPr>
        <w:spacing w:after="160" w:line="259" w:lineRule="auto"/>
        <w:jc w:val="center"/>
        <w:rPr>
          <w:rFonts w:ascii="Calibri" w:eastAsia="Calibri" w:hAnsi="Calibri" w:cs="Calibri"/>
          <w:b/>
          <w:sz w:val="16"/>
          <w:szCs w:val="16"/>
          <w:u w:val="single"/>
          <w:lang w:val="es-ES"/>
        </w:rPr>
      </w:pPr>
    </w:p>
    <w:p w14:paraId="083F72C7" w14:textId="77777777" w:rsidR="00863BA7" w:rsidRPr="006961D6" w:rsidRDefault="00863BA7" w:rsidP="006961D6">
      <w:pPr>
        <w:spacing w:after="160" w:line="259" w:lineRule="auto"/>
        <w:jc w:val="center"/>
        <w:rPr>
          <w:rFonts w:ascii="Calibri" w:eastAsia="Calibri" w:hAnsi="Calibri" w:cs="Calibri"/>
          <w:b/>
          <w:sz w:val="16"/>
          <w:szCs w:val="16"/>
          <w:u w:val="single"/>
          <w:lang w:val="es-ES"/>
        </w:rPr>
      </w:pPr>
    </w:p>
    <w:p w14:paraId="73EBCD5C" w14:textId="77777777" w:rsidR="006961D6" w:rsidRPr="006961D6" w:rsidRDefault="006961D6" w:rsidP="006961D6">
      <w:pPr>
        <w:spacing w:after="0" w:line="259" w:lineRule="auto"/>
        <w:jc w:val="center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                                                                                                                          Buenos Aires, _______de __________________de _________</w:t>
      </w:r>
    </w:p>
    <w:p w14:paraId="3832349D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Cs w:val="20"/>
          <w:lang w:val="es-ES"/>
        </w:rPr>
      </w:pPr>
      <w:r w:rsidRPr="006961D6">
        <w:rPr>
          <w:rFonts w:ascii="Calibri" w:eastAsia="Calibri" w:hAnsi="Calibri" w:cs="Calibri"/>
          <w:szCs w:val="20"/>
          <w:lang w:val="es-ES"/>
        </w:rPr>
        <w:t>Señora Directora de Personal</w:t>
      </w:r>
    </w:p>
    <w:p w14:paraId="79193DFA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Cs w:val="20"/>
          <w:lang w:val="es-ES"/>
        </w:rPr>
      </w:pPr>
      <w:r w:rsidRPr="006961D6">
        <w:rPr>
          <w:rFonts w:ascii="Calibri" w:eastAsia="Calibri" w:hAnsi="Calibri" w:cs="Calibri"/>
          <w:szCs w:val="20"/>
          <w:lang w:val="es-ES"/>
        </w:rPr>
        <w:t>y Liquidación de Haberes.</w:t>
      </w:r>
    </w:p>
    <w:p w14:paraId="586BA2F2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Cs w:val="20"/>
          <w:lang w:val="es-ES"/>
        </w:rPr>
      </w:pPr>
      <w:r w:rsidRPr="006961D6">
        <w:rPr>
          <w:rFonts w:ascii="Calibri" w:eastAsia="Calibri" w:hAnsi="Calibri" w:cs="Calibri"/>
          <w:szCs w:val="20"/>
          <w:lang w:val="es-ES"/>
        </w:rPr>
        <w:t>S. /D.</w:t>
      </w:r>
    </w:p>
    <w:p w14:paraId="55BE73FD" w14:textId="77777777" w:rsidR="00AC7DFB" w:rsidRDefault="006961D6" w:rsidP="006961D6">
      <w:pPr>
        <w:spacing w:after="160" w:line="259" w:lineRule="auto"/>
        <w:jc w:val="both"/>
        <w:rPr>
          <w:rFonts w:ascii="Calibri" w:eastAsia="Calibri" w:hAnsi="Calibri" w:cs="Calibri"/>
          <w:szCs w:val="20"/>
          <w:lang w:val="es-ES"/>
        </w:rPr>
      </w:pPr>
      <w:r w:rsidRPr="006961D6">
        <w:rPr>
          <w:rFonts w:ascii="Calibri" w:eastAsia="Calibri" w:hAnsi="Calibri" w:cs="Calibri"/>
          <w:szCs w:val="20"/>
          <w:lang w:val="es-ES"/>
        </w:rPr>
        <w:t xml:space="preserve">              </w:t>
      </w:r>
    </w:p>
    <w:p w14:paraId="3456F2F5" w14:textId="2EA8A2DA" w:rsidR="006961D6" w:rsidRPr="006961D6" w:rsidRDefault="006961D6" w:rsidP="00AC7DFB">
      <w:pPr>
        <w:spacing w:after="160" w:line="259" w:lineRule="auto"/>
        <w:rPr>
          <w:rFonts w:ascii="Calibri" w:eastAsia="Calibri" w:hAnsi="Calibri" w:cs="Calibri"/>
          <w:szCs w:val="20"/>
          <w:lang w:val="es-ES"/>
        </w:rPr>
      </w:pPr>
      <w:r w:rsidRPr="006961D6">
        <w:rPr>
          <w:rFonts w:ascii="Calibri" w:eastAsia="Calibri" w:hAnsi="Calibri" w:cs="Calibri"/>
          <w:szCs w:val="20"/>
          <w:lang w:val="es-ES"/>
        </w:rPr>
        <w:t xml:space="preserve">Comunico a Usted que el agente___________________________________ legajo </w:t>
      </w:r>
      <w:proofErr w:type="spellStart"/>
      <w:r w:rsidRPr="006961D6">
        <w:rPr>
          <w:rFonts w:ascii="Calibri" w:eastAsia="Calibri" w:hAnsi="Calibri" w:cs="Calibri"/>
          <w:szCs w:val="20"/>
          <w:lang w:val="es-ES"/>
        </w:rPr>
        <w:t>Nº___________</w:t>
      </w:r>
      <w:proofErr w:type="gramStart"/>
      <w:r w:rsidRPr="006961D6">
        <w:rPr>
          <w:rFonts w:ascii="Calibri" w:eastAsia="Calibri" w:hAnsi="Calibri" w:cs="Calibri"/>
          <w:szCs w:val="20"/>
          <w:lang w:val="es-ES"/>
        </w:rPr>
        <w:t>que</w:t>
      </w:r>
      <w:proofErr w:type="spellEnd"/>
      <w:proofErr w:type="gramEnd"/>
      <w:r w:rsidRPr="006961D6">
        <w:rPr>
          <w:rFonts w:ascii="Calibri" w:eastAsia="Calibri" w:hAnsi="Calibri" w:cs="Calibri"/>
          <w:szCs w:val="20"/>
          <w:lang w:val="es-ES"/>
        </w:rPr>
        <w:t xml:space="preserve"> revista en el servicio a mi cargo, no concurrió a sus tareas en el día </w:t>
      </w:r>
      <w:r w:rsidRPr="006961D6">
        <w:rPr>
          <w:rFonts w:ascii="Calibri" w:eastAsia="Calibri" w:hAnsi="Calibri" w:cs="Calibri"/>
          <w:szCs w:val="20"/>
          <w:lang w:val="es-ES"/>
        </w:rPr>
        <w:softHyphen/>
      </w:r>
      <w:r w:rsidRPr="006961D6">
        <w:rPr>
          <w:rFonts w:ascii="Calibri" w:eastAsia="Calibri" w:hAnsi="Calibri" w:cs="Calibri"/>
          <w:szCs w:val="20"/>
          <w:lang w:val="es-ES"/>
        </w:rPr>
        <w:softHyphen/>
      </w:r>
      <w:r w:rsidRPr="006961D6">
        <w:rPr>
          <w:rFonts w:ascii="Calibri" w:eastAsia="Calibri" w:hAnsi="Calibri" w:cs="Calibri"/>
          <w:szCs w:val="20"/>
          <w:lang w:val="es-ES"/>
        </w:rPr>
        <w:softHyphen/>
      </w:r>
      <w:r w:rsidRPr="006961D6">
        <w:rPr>
          <w:rFonts w:ascii="Calibri" w:eastAsia="Calibri" w:hAnsi="Calibri" w:cs="Calibri"/>
          <w:szCs w:val="20"/>
          <w:lang w:val="es-ES"/>
        </w:rPr>
        <w:softHyphen/>
      </w:r>
      <w:r w:rsidRPr="006961D6">
        <w:rPr>
          <w:rFonts w:ascii="Calibri" w:eastAsia="Calibri" w:hAnsi="Calibri" w:cs="Calibri"/>
          <w:szCs w:val="20"/>
          <w:lang w:val="es-ES"/>
        </w:rPr>
        <w:softHyphen/>
      </w:r>
      <w:r w:rsidRPr="006961D6">
        <w:rPr>
          <w:rFonts w:ascii="Calibri" w:eastAsia="Calibri" w:hAnsi="Calibri" w:cs="Calibri"/>
          <w:szCs w:val="20"/>
          <w:lang w:val="es-ES"/>
        </w:rPr>
        <w:softHyphen/>
      </w:r>
      <w:r w:rsidRPr="006961D6">
        <w:rPr>
          <w:rFonts w:ascii="Calibri" w:eastAsia="Calibri" w:hAnsi="Calibri" w:cs="Calibri"/>
          <w:szCs w:val="20"/>
          <w:lang w:val="es-ES"/>
        </w:rPr>
        <w:softHyphen/>
        <w:t xml:space="preserve">________________, </w:t>
      </w:r>
      <w:r w:rsidRPr="006961D6">
        <w:rPr>
          <w:rFonts w:ascii="Calibri" w:eastAsia="Calibri" w:hAnsi="Calibri" w:cs="Calibri"/>
          <w:szCs w:val="20"/>
          <w:u w:val="single"/>
          <w:lang w:val="es-ES"/>
        </w:rPr>
        <w:t>comunicando/no comunicando</w:t>
      </w:r>
      <w:r w:rsidRPr="006961D6">
        <w:rPr>
          <w:rFonts w:ascii="Calibri" w:eastAsia="Calibri" w:hAnsi="Calibri" w:cs="Calibri"/>
          <w:szCs w:val="20"/>
          <w:lang w:val="es-ES"/>
        </w:rPr>
        <w:t xml:space="preserve"> dicha inasistencia.</w:t>
      </w:r>
    </w:p>
    <w:p w14:paraId="06B38111" w14:textId="77777777" w:rsidR="006961D6" w:rsidRPr="006961D6" w:rsidRDefault="006961D6" w:rsidP="006961D6">
      <w:pPr>
        <w:spacing w:after="160" w:line="259" w:lineRule="auto"/>
        <w:jc w:val="both"/>
        <w:rPr>
          <w:rFonts w:ascii="Calibri" w:eastAsia="Calibri" w:hAnsi="Calibri" w:cs="Calibri"/>
          <w:szCs w:val="20"/>
          <w:lang w:val="es-ES"/>
        </w:rPr>
      </w:pPr>
      <w:r w:rsidRPr="006961D6">
        <w:rPr>
          <w:rFonts w:ascii="Calibri" w:eastAsia="Calibri" w:hAnsi="Calibri" w:cs="Calibri"/>
          <w:szCs w:val="20"/>
          <w:lang w:val="es-ES"/>
        </w:rPr>
        <w:t xml:space="preserve">                         Por tal motivo correspondería encuadrar la misma en el: (marcar con una “X” según corresponda).</w:t>
      </w:r>
    </w:p>
    <w:tbl>
      <w:tblPr>
        <w:tblW w:w="1255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"/>
        <w:gridCol w:w="284"/>
        <w:gridCol w:w="337"/>
        <w:gridCol w:w="8824"/>
        <w:gridCol w:w="555"/>
        <w:gridCol w:w="27"/>
        <w:gridCol w:w="528"/>
        <w:gridCol w:w="27"/>
        <w:gridCol w:w="528"/>
        <w:gridCol w:w="27"/>
        <w:gridCol w:w="528"/>
        <w:gridCol w:w="27"/>
        <w:gridCol w:w="557"/>
        <w:gridCol w:w="584"/>
      </w:tblGrid>
      <w:tr w:rsidR="006961D6" w:rsidRPr="006961D6" w14:paraId="2989374F" w14:textId="77777777" w:rsidTr="00814030">
        <w:trPr>
          <w:trHeight w:val="270"/>
        </w:trPr>
        <w:tc>
          <w:tcPr>
            <w:tcW w:w="582" w:type="dxa"/>
            <w:gridSpan w:val="2"/>
            <w:noWrap/>
            <w:vAlign w:val="bottom"/>
          </w:tcPr>
          <w:p w14:paraId="2F6B1768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316" w:type="dxa"/>
            <w:noWrap/>
            <w:vAlign w:val="bottom"/>
          </w:tcPr>
          <w:p w14:paraId="3A6DCD65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8850" w:type="dxa"/>
            <w:gridSpan w:val="3"/>
            <w:noWrap/>
            <w:vAlign w:val="bottom"/>
          </w:tcPr>
          <w:p w14:paraId="216D62A7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7C6E54AA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2FB30036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011BD43D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55" w:type="dxa"/>
            <w:noWrap/>
            <w:vAlign w:val="bottom"/>
          </w:tcPr>
          <w:p w14:paraId="23A9D99D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84" w:type="dxa"/>
            <w:noWrap/>
            <w:vAlign w:val="bottom"/>
          </w:tcPr>
          <w:p w14:paraId="460E3161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</w:tr>
      <w:tr w:rsidR="006961D6" w:rsidRPr="007D515A" w14:paraId="23E59A0D" w14:textId="77777777" w:rsidTr="00814030">
        <w:trPr>
          <w:trHeight w:val="285"/>
        </w:trPr>
        <w:tc>
          <w:tcPr>
            <w:tcW w:w="582" w:type="dxa"/>
            <w:gridSpan w:val="2"/>
            <w:noWrap/>
            <w:vAlign w:val="bottom"/>
          </w:tcPr>
          <w:p w14:paraId="101BA46C" w14:textId="033E46EF" w:rsidR="006961D6" w:rsidRPr="006961D6" w:rsidRDefault="00991C82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  <w:r w:rsidRPr="006961D6">
              <w:rPr>
                <w:rFonts w:ascii="Calibri" w:eastAsia="Calibri" w:hAnsi="Calibri" w:cs="Calibri"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7C5402DF" wp14:editId="061B60F9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-237490</wp:posOffset>
                      </wp:positionV>
                      <wp:extent cx="352425" cy="304800"/>
                      <wp:effectExtent l="0" t="0" r="28575" b="19050"/>
                      <wp:wrapNone/>
                      <wp:docPr id="6" name="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04928E" id="2 Rectángulo" o:spid="_x0000_s1026" style="position:absolute;margin-left:8.05pt;margin-top:-18.7pt;width:27.75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" fillcolor="window" strokecolor="windowText" strokeweight="1pt"/>
                  </w:pict>
                </mc:Fallback>
              </mc:AlternateContent>
            </w:r>
          </w:p>
          <w:p w14:paraId="0F7F8B18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316" w:type="dxa"/>
            <w:noWrap/>
            <w:vAlign w:val="bottom"/>
          </w:tcPr>
          <w:p w14:paraId="2B07D29D" w14:textId="0755D7A3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11070" w:type="dxa"/>
            <w:gridSpan w:val="10"/>
            <w:noWrap/>
            <w:vAlign w:val="bottom"/>
            <w:hideMark/>
          </w:tcPr>
          <w:p w14:paraId="6627A208" w14:textId="4122A75E" w:rsidR="006961D6" w:rsidRPr="00C01D67" w:rsidRDefault="007D515A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C01D67">
              <w:rPr>
                <w:rFonts w:ascii="Calibri" w:eastAsia="Calibri" w:hAnsi="Calibri" w:cs="Calibri"/>
                <w:sz w:val="16"/>
                <w:szCs w:val="16"/>
              </w:rPr>
              <w:t>Art.1</w:t>
            </w:r>
            <w:r w:rsidR="006961D6" w:rsidRPr="00C01D67">
              <w:rPr>
                <w:rFonts w:ascii="Calibri" w:eastAsia="Calibri" w:hAnsi="Calibri" w:cs="Calibri"/>
                <w:sz w:val="16"/>
                <w:szCs w:val="16"/>
              </w:rPr>
              <w:t>2</w:t>
            </w:r>
            <w:r w:rsidRPr="00C01D67">
              <w:rPr>
                <w:rFonts w:ascii="Calibri" w:eastAsia="Calibri" w:hAnsi="Calibri" w:cs="Calibri"/>
                <w:sz w:val="16"/>
                <w:szCs w:val="16"/>
              </w:rPr>
              <w:t xml:space="preserve"> Inc. a) Res (CS) 1309/94:    Apercibimiento:</w:t>
            </w:r>
          </w:p>
          <w:p w14:paraId="697B9764" w14:textId="1BE3FCFB" w:rsidR="007D515A" w:rsidRPr="007D515A" w:rsidRDefault="007D515A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7D515A">
              <w:rPr>
                <w:rFonts w:ascii="Calibri" w:eastAsia="Calibri" w:hAnsi="Calibri" w:cs="Calibri"/>
                <w:sz w:val="16"/>
                <w:szCs w:val="16"/>
              </w:rPr>
              <w:t xml:space="preserve">                                                            Faltas en el cumplimien</w:t>
            </w:r>
            <w:r w:rsidR="00C01D67">
              <w:rPr>
                <w:rFonts w:ascii="Calibri" w:eastAsia="Calibri" w:hAnsi="Calibri" w:cs="Calibri"/>
                <w:sz w:val="16"/>
                <w:szCs w:val="16"/>
              </w:rPr>
              <w:t>to del horario, no justificadas, 2 por mes y no mayores a 16 por año.</w:t>
            </w:r>
          </w:p>
          <w:p w14:paraId="197FF44F" w14:textId="5B163DB4" w:rsidR="006961D6" w:rsidRPr="007D515A" w:rsidRDefault="00C01D67" w:rsidP="00C01D67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                                                             </w:t>
            </w:r>
            <w:r w:rsidR="006961D6" w:rsidRPr="007D515A">
              <w:rPr>
                <w:rFonts w:ascii="Calibri" w:eastAsia="Calibri" w:hAnsi="Calibri" w:cs="Calibri"/>
                <w:sz w:val="16"/>
                <w:szCs w:val="16"/>
              </w:rPr>
              <w:t xml:space="preserve">                             </w:t>
            </w:r>
            <w:r w:rsidR="007D515A" w:rsidRPr="007D515A">
              <w:rPr>
                <w:rFonts w:ascii="Calibri" w:eastAsia="Calibri" w:hAnsi="Calibri" w:cs="Calibri"/>
                <w:sz w:val="16"/>
                <w:szCs w:val="16"/>
              </w:rPr>
              <w:t xml:space="preserve">                             </w:t>
            </w:r>
          </w:p>
        </w:tc>
        <w:tc>
          <w:tcPr>
            <w:tcW w:w="584" w:type="dxa"/>
            <w:noWrap/>
            <w:vAlign w:val="bottom"/>
          </w:tcPr>
          <w:p w14:paraId="5CCC47A6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6961D6" w:rsidRPr="007D515A" w14:paraId="4BF28AC5" w14:textId="77777777" w:rsidTr="00814030">
        <w:trPr>
          <w:trHeight w:val="255"/>
        </w:trPr>
        <w:tc>
          <w:tcPr>
            <w:tcW w:w="582" w:type="dxa"/>
            <w:gridSpan w:val="2"/>
            <w:noWrap/>
            <w:vAlign w:val="bottom"/>
          </w:tcPr>
          <w:p w14:paraId="3A53AA08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16" w:type="dxa"/>
            <w:noWrap/>
            <w:vAlign w:val="bottom"/>
          </w:tcPr>
          <w:p w14:paraId="36AECF6C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8850" w:type="dxa"/>
            <w:gridSpan w:val="3"/>
            <w:noWrap/>
            <w:vAlign w:val="bottom"/>
          </w:tcPr>
          <w:p w14:paraId="6B5825E4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2FB29CDB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72384F4D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754743B1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55" w:type="dxa"/>
            <w:noWrap/>
            <w:vAlign w:val="bottom"/>
          </w:tcPr>
          <w:p w14:paraId="49FCCDEB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84" w:type="dxa"/>
            <w:noWrap/>
            <w:vAlign w:val="bottom"/>
          </w:tcPr>
          <w:p w14:paraId="02748A84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6961D6" w:rsidRPr="007D515A" w14:paraId="59178637" w14:textId="77777777" w:rsidTr="00814030">
        <w:trPr>
          <w:trHeight w:val="80"/>
        </w:trPr>
        <w:tc>
          <w:tcPr>
            <w:tcW w:w="582" w:type="dxa"/>
            <w:gridSpan w:val="2"/>
            <w:noWrap/>
            <w:vAlign w:val="bottom"/>
            <w:hideMark/>
          </w:tcPr>
          <w:p w14:paraId="32C296D7" w14:textId="2DC1B5C0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16" w:type="dxa"/>
            <w:noWrap/>
            <w:vAlign w:val="bottom"/>
          </w:tcPr>
          <w:p w14:paraId="6E217677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8850" w:type="dxa"/>
            <w:gridSpan w:val="3"/>
            <w:noWrap/>
            <w:vAlign w:val="bottom"/>
          </w:tcPr>
          <w:p w14:paraId="14CAB48F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3F7D9935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506B5620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40D3FB97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55" w:type="dxa"/>
            <w:noWrap/>
            <w:vAlign w:val="bottom"/>
          </w:tcPr>
          <w:p w14:paraId="1F67B443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84" w:type="dxa"/>
            <w:noWrap/>
            <w:vAlign w:val="bottom"/>
          </w:tcPr>
          <w:p w14:paraId="687B3119" w14:textId="77777777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6961D6" w:rsidRPr="006961D6" w14:paraId="1D7CFE9B" w14:textId="77777777" w:rsidTr="00814030">
        <w:trPr>
          <w:trHeight w:val="285"/>
        </w:trPr>
        <w:tc>
          <w:tcPr>
            <w:tcW w:w="582" w:type="dxa"/>
            <w:gridSpan w:val="2"/>
            <w:noWrap/>
            <w:vAlign w:val="bottom"/>
          </w:tcPr>
          <w:p w14:paraId="7684C8AA" w14:textId="0221D7DA" w:rsidR="006961D6" w:rsidRPr="007D515A" w:rsidRDefault="0096146C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6961D6">
              <w:rPr>
                <w:rFonts w:ascii="Calibri" w:eastAsia="Calibri" w:hAnsi="Calibri" w:cs="Calibri"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D2A246B" wp14:editId="06657690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-340995</wp:posOffset>
                      </wp:positionV>
                      <wp:extent cx="352425" cy="304800"/>
                      <wp:effectExtent l="0" t="0" r="28575" b="19050"/>
                      <wp:wrapNone/>
                      <wp:docPr id="1" name="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D7C5C5" id="4 Rectángulo" o:spid="_x0000_s1026" style="position:absolute;margin-left:8.05pt;margin-top:-26.85pt;width:27.75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" fillcolor="window" strokecolor="windowText" strokeweight="1pt"/>
                  </w:pict>
                </mc:Fallback>
              </mc:AlternateContent>
            </w:r>
          </w:p>
        </w:tc>
        <w:tc>
          <w:tcPr>
            <w:tcW w:w="316" w:type="dxa"/>
            <w:noWrap/>
            <w:vAlign w:val="bottom"/>
          </w:tcPr>
          <w:p w14:paraId="5F13160C" w14:textId="5A9786F9" w:rsidR="006961D6" w:rsidRPr="007D515A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654" w:type="dxa"/>
            <w:gridSpan w:val="11"/>
            <w:noWrap/>
            <w:vAlign w:val="bottom"/>
            <w:hideMark/>
          </w:tcPr>
          <w:p w14:paraId="7A41A099" w14:textId="749EDDCE" w:rsidR="006961D6" w:rsidRPr="006961D6" w:rsidRDefault="00C01D67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  <w:r>
              <w:rPr>
                <w:rFonts w:ascii="Calibri" w:eastAsia="Calibri" w:hAnsi="Calibri" w:cs="Calibri"/>
                <w:sz w:val="16"/>
                <w:szCs w:val="16"/>
                <w:lang w:val="es-ES"/>
              </w:rPr>
              <w:t>Art.12 I</w:t>
            </w:r>
            <w:r w:rsidR="006961D6" w:rsidRPr="006961D6">
              <w:rPr>
                <w:rFonts w:ascii="Calibri" w:eastAsia="Calibri" w:hAnsi="Calibri" w:cs="Calibri"/>
                <w:sz w:val="16"/>
                <w:szCs w:val="16"/>
                <w:lang w:val="es-ES"/>
              </w:rPr>
              <w:t xml:space="preserve">nc. b) Res (CS) 1309/94    Apercibimiento:                                                   </w:t>
            </w:r>
          </w:p>
          <w:p w14:paraId="42BB1068" w14:textId="1891CB12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  <w:r w:rsidRPr="006961D6">
              <w:rPr>
                <w:rFonts w:ascii="Calibri" w:eastAsia="Calibri" w:hAnsi="Calibri" w:cs="Calibri"/>
                <w:sz w:val="16"/>
                <w:szCs w:val="16"/>
                <w:lang w:val="es-ES"/>
              </w:rPr>
              <w:t xml:space="preserve">                                                           Inasistencias injustificadas discontinuas </w:t>
            </w:r>
            <w:r w:rsidR="00C01D67">
              <w:rPr>
                <w:rFonts w:ascii="Calibri" w:eastAsia="Calibri" w:hAnsi="Calibri" w:cs="Calibri"/>
                <w:sz w:val="16"/>
                <w:szCs w:val="16"/>
                <w:lang w:val="es-ES"/>
              </w:rPr>
              <w:t>no mayores a 4 por año.</w:t>
            </w:r>
          </w:p>
          <w:p w14:paraId="1D714551" w14:textId="6A324D15" w:rsidR="00991C82" w:rsidRPr="006961D6" w:rsidRDefault="00991C82" w:rsidP="00C01D67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</w:tr>
      <w:tr w:rsidR="006961D6" w:rsidRPr="006961D6" w14:paraId="0220BC86" w14:textId="77777777" w:rsidTr="00814030">
        <w:trPr>
          <w:trHeight w:val="270"/>
        </w:trPr>
        <w:tc>
          <w:tcPr>
            <w:tcW w:w="582" w:type="dxa"/>
            <w:gridSpan w:val="2"/>
            <w:noWrap/>
            <w:vAlign w:val="bottom"/>
            <w:hideMark/>
          </w:tcPr>
          <w:p w14:paraId="5F405367" w14:textId="307FBD97" w:rsidR="006961D6" w:rsidRPr="006961D6" w:rsidRDefault="00C01D67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  <w:r w:rsidRPr="006961D6">
              <w:rPr>
                <w:rFonts w:ascii="Calibri" w:eastAsia="Calibri" w:hAnsi="Calibri" w:cs="Calibri"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90DFC1" wp14:editId="42764F4A">
                      <wp:simplePos x="0" y="0"/>
                      <wp:positionH relativeFrom="column">
                        <wp:posOffset>103505</wp:posOffset>
                      </wp:positionH>
                      <wp:positionV relativeFrom="paragraph">
                        <wp:posOffset>28575</wp:posOffset>
                      </wp:positionV>
                      <wp:extent cx="352425" cy="304800"/>
                      <wp:effectExtent l="0" t="0" r="28575" b="19050"/>
                      <wp:wrapNone/>
                      <wp:docPr id="4" name="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BEF323" id="5 Rectángulo" o:spid="_x0000_s1026" style="position:absolute;margin-left:8.15pt;margin-top:2.25pt;width:27.7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" fillcolor="window" strokecolor="windowText" strokeweight="1pt"/>
                  </w:pict>
                </mc:Fallback>
              </mc:AlternateContent>
            </w:r>
          </w:p>
        </w:tc>
        <w:tc>
          <w:tcPr>
            <w:tcW w:w="316" w:type="dxa"/>
            <w:noWrap/>
            <w:vAlign w:val="bottom"/>
          </w:tcPr>
          <w:p w14:paraId="41CC811E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8850" w:type="dxa"/>
            <w:gridSpan w:val="3"/>
            <w:noWrap/>
            <w:vAlign w:val="bottom"/>
          </w:tcPr>
          <w:p w14:paraId="5D82288C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655A7C17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5B577A83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4603CC9B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555" w:type="dxa"/>
            <w:noWrap/>
            <w:vAlign w:val="bottom"/>
          </w:tcPr>
          <w:p w14:paraId="1ACD280F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584" w:type="dxa"/>
            <w:noWrap/>
            <w:vAlign w:val="bottom"/>
          </w:tcPr>
          <w:p w14:paraId="4B868171" w14:textId="77777777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</w:tr>
      <w:tr w:rsidR="006961D6" w:rsidRPr="00C01D67" w14:paraId="43AE5563" w14:textId="77777777" w:rsidTr="00814030">
        <w:trPr>
          <w:gridAfter w:val="1"/>
          <w:wAfter w:w="582" w:type="dxa"/>
          <w:trHeight w:val="802"/>
        </w:trPr>
        <w:tc>
          <w:tcPr>
            <w:tcW w:w="316" w:type="dxa"/>
            <w:noWrap/>
            <w:vAlign w:val="bottom"/>
          </w:tcPr>
          <w:p w14:paraId="3CED0672" w14:textId="5D94A676" w:rsidR="006961D6" w:rsidRPr="006961D6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  <w:tc>
          <w:tcPr>
            <w:tcW w:w="8850" w:type="dxa"/>
            <w:gridSpan w:val="3"/>
            <w:noWrap/>
            <w:vAlign w:val="bottom"/>
            <w:hideMark/>
          </w:tcPr>
          <w:tbl>
            <w:tblPr>
              <w:tblW w:w="8655" w:type="dxa"/>
              <w:tblInd w:w="65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945"/>
              <w:gridCol w:w="1710"/>
            </w:tblGrid>
            <w:tr w:rsidR="006961D6" w:rsidRPr="00C01D67" w14:paraId="636B03A5" w14:textId="77777777" w:rsidTr="00814030">
              <w:trPr>
                <w:trHeight w:val="300"/>
              </w:trPr>
              <w:tc>
                <w:tcPr>
                  <w:tcW w:w="8655" w:type="dxa"/>
                  <w:gridSpan w:val="2"/>
                  <w:noWrap/>
                  <w:vAlign w:val="bottom"/>
                  <w:hideMark/>
                </w:tcPr>
                <w:p w14:paraId="383E7948" w14:textId="116C3567" w:rsidR="00991C82" w:rsidRDefault="00C01D67" w:rsidP="006961D6">
                  <w:pPr>
                    <w:spacing w:after="0" w:line="256" w:lineRule="auto"/>
                    <w:ind w:left="-98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eastAsia="Calibri" w:hAnsi="Calibri" w:cs="Calibri"/>
                      <w:sz w:val="16"/>
                      <w:szCs w:val="16"/>
                    </w:rPr>
                    <w:t>Art.12 I</w:t>
                  </w:r>
                  <w:r w:rsidR="00991C82" w:rsidRPr="00991C82">
                    <w:rPr>
                      <w:rFonts w:ascii="Calibri" w:eastAsia="Calibri" w:hAnsi="Calibri" w:cs="Calibri"/>
                      <w:sz w:val="16"/>
                      <w:szCs w:val="16"/>
                    </w:rPr>
                    <w:t>nc. c</w:t>
                  </w:r>
                  <w:r w:rsidR="006961D6" w:rsidRPr="00991C82">
                    <w:rPr>
                      <w:rFonts w:ascii="Calibri" w:eastAsia="Calibri" w:hAnsi="Calibri" w:cs="Calibri"/>
                      <w:sz w:val="16"/>
                      <w:szCs w:val="16"/>
                    </w:rPr>
                    <w:t>)</w:t>
                  </w:r>
                  <w:r w:rsidR="00991C82" w:rsidRPr="00991C82">
                    <w:rPr>
                      <w:rFonts w:ascii="Calibri" w:eastAsia="Calibri" w:hAnsi="Calibri" w:cs="Calibri"/>
                      <w:sz w:val="16"/>
                      <w:szCs w:val="16"/>
                    </w:rPr>
                    <w:t xml:space="preserve"> Res (CS) 1309/94     Apercibimiento</w:t>
                  </w:r>
                  <w:r w:rsidR="006961D6" w:rsidRPr="00991C82">
                    <w:rPr>
                      <w:rFonts w:ascii="Calibri" w:eastAsia="Calibri" w:hAnsi="Calibri" w:cs="Calibri"/>
                      <w:sz w:val="16"/>
                      <w:szCs w:val="16"/>
                    </w:rPr>
                    <w:t>:</w:t>
                  </w:r>
                  <w:r w:rsidR="00991C82" w:rsidRPr="00991C82">
                    <w:rPr>
                      <w:rFonts w:ascii="Calibri" w:eastAsia="Calibri" w:hAnsi="Calibri" w:cs="Calibri"/>
                      <w:sz w:val="16"/>
                      <w:szCs w:val="16"/>
                    </w:rPr>
                    <w:t xml:space="preserve"> </w:t>
                  </w:r>
                </w:p>
                <w:p w14:paraId="6C1D0BDF" w14:textId="35CFC7BC" w:rsidR="006961D6" w:rsidRDefault="00991C82" w:rsidP="006961D6">
                  <w:pPr>
                    <w:spacing w:after="0" w:line="256" w:lineRule="auto"/>
                    <w:ind w:left="-98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 w:eastAsia="Calibri" w:hAnsi="Calibri" w:cs="Calibri"/>
                      <w:sz w:val="16"/>
                      <w:szCs w:val="16"/>
                    </w:rPr>
                    <w:t xml:space="preserve">                                                           </w:t>
                  </w:r>
                  <w:r w:rsidRPr="00991C82">
                    <w:rPr>
                      <w:rFonts w:ascii="Calibri" w:eastAsia="Calibri" w:hAnsi="Calibri" w:cs="Calibri"/>
                      <w:sz w:val="16"/>
                      <w:szCs w:val="16"/>
                    </w:rPr>
                    <w:t>Falta de respeto</w:t>
                  </w:r>
                  <w:r w:rsidR="00C01D67">
                    <w:rPr>
                      <w:rFonts w:ascii="Calibri" w:eastAsia="Calibri" w:hAnsi="Calibri" w:cs="Calibri"/>
                      <w:sz w:val="16"/>
                      <w:szCs w:val="16"/>
                    </w:rPr>
                    <w:t xml:space="preserve"> al público o superiores de la Facultad.</w:t>
                  </w:r>
                </w:p>
                <w:p w14:paraId="0A95AAD3" w14:textId="77777777" w:rsidR="00DD52B8" w:rsidRDefault="00DD52B8" w:rsidP="00C01D67">
                  <w:pPr>
                    <w:spacing w:after="0" w:line="256" w:lineRule="auto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</w:p>
                <w:p w14:paraId="34B7AC81" w14:textId="77777777" w:rsidR="00DD52B8" w:rsidRDefault="00DD52B8" w:rsidP="00C01D67">
                  <w:pPr>
                    <w:spacing w:after="0" w:line="256" w:lineRule="auto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</w:p>
                <w:p w14:paraId="260165B4" w14:textId="51A449C8" w:rsidR="00C01D67" w:rsidRPr="00AC7DFB" w:rsidRDefault="00C01D67" w:rsidP="00C01D67">
                  <w:pPr>
                    <w:spacing w:after="0" w:line="256" w:lineRule="auto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 w:rsidRPr="00AC7DFB">
                    <w:rPr>
                      <w:rFonts w:ascii="Calibri" w:eastAsia="Calibri" w:hAnsi="Calibri" w:cs="Calibri"/>
                      <w:sz w:val="16"/>
                      <w:szCs w:val="16"/>
                    </w:rPr>
                    <w:t xml:space="preserve">Art.12 </w:t>
                  </w:r>
                  <w:proofErr w:type="spellStart"/>
                  <w:r w:rsidRPr="00AC7DFB">
                    <w:rPr>
                      <w:rFonts w:ascii="Calibri" w:eastAsia="Calibri" w:hAnsi="Calibri" w:cs="Calibri"/>
                      <w:sz w:val="16"/>
                      <w:szCs w:val="16"/>
                    </w:rPr>
                    <w:t>Inc.d</w:t>
                  </w:r>
                  <w:proofErr w:type="spellEnd"/>
                  <w:r w:rsidRPr="00AC7DFB">
                    <w:rPr>
                      <w:rFonts w:ascii="Calibri" w:eastAsia="Calibri" w:hAnsi="Calibri" w:cs="Calibri"/>
                      <w:sz w:val="16"/>
                      <w:szCs w:val="16"/>
                    </w:rPr>
                    <w:t>) Res (CS) 1309/</w:t>
                  </w:r>
                  <w:r w:rsidR="00AC7DFB" w:rsidRPr="00AC7DFB">
                    <w:rPr>
                      <w:rFonts w:ascii="Calibri" w:eastAsia="Calibri" w:hAnsi="Calibri" w:cs="Calibri"/>
                      <w:sz w:val="16"/>
                      <w:szCs w:val="16"/>
                    </w:rPr>
                    <w:t xml:space="preserve">94 </w:t>
                  </w:r>
                  <w:r w:rsidR="00AC7DFB">
                    <w:rPr>
                      <w:rFonts w:ascii="Calibri" w:eastAsia="Calibri" w:hAnsi="Calibri" w:cs="Calibri"/>
                      <w:sz w:val="16"/>
                      <w:szCs w:val="16"/>
                    </w:rPr>
                    <w:t xml:space="preserve"> </w:t>
                  </w:r>
                  <w:r w:rsidR="00AC7DFB" w:rsidRPr="00AC7DFB">
                    <w:rPr>
                      <w:rFonts w:ascii="Calibri" w:eastAsia="Calibri" w:hAnsi="Calibri" w:cs="Calibri"/>
                      <w:sz w:val="16"/>
                      <w:szCs w:val="16"/>
                    </w:rPr>
                    <w:t>Aperci</w:t>
                  </w:r>
                  <w:bookmarkStart w:id="0" w:name="_GoBack"/>
                  <w:bookmarkEnd w:id="0"/>
                  <w:r w:rsidR="00AC7DFB" w:rsidRPr="00AC7DFB">
                    <w:rPr>
                      <w:rFonts w:ascii="Calibri" w:eastAsia="Calibri" w:hAnsi="Calibri" w:cs="Calibri"/>
                      <w:sz w:val="16"/>
                      <w:szCs w:val="16"/>
                    </w:rPr>
                    <w:t>bimiento</w:t>
                  </w:r>
                  <w:r w:rsidRPr="00AC7DFB">
                    <w:rPr>
                      <w:rFonts w:ascii="Calibri" w:eastAsia="Calibri" w:hAnsi="Calibri" w:cs="Calibri"/>
                      <w:sz w:val="16"/>
                      <w:szCs w:val="16"/>
                    </w:rPr>
                    <w:t>:</w:t>
                  </w:r>
                </w:p>
                <w:p w14:paraId="0F24E20D" w14:textId="1AA70963" w:rsidR="00C01D67" w:rsidRPr="00C01D67" w:rsidRDefault="00C01D67" w:rsidP="00C01D67">
                  <w:pPr>
                    <w:spacing w:after="0" w:line="256" w:lineRule="auto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 w:rsidRPr="00C01D67">
                    <w:rPr>
                      <w:rFonts w:ascii="Calibri" w:eastAsia="Calibri" w:hAnsi="Calibri" w:cs="Calibri"/>
                      <w:sz w:val="16"/>
                      <w:szCs w:val="16"/>
                    </w:rPr>
                    <w:t xml:space="preserve">                                                        Negligencia en el cumplimiento de funciones de manera que impida </w:t>
                  </w:r>
                  <w:r w:rsidR="00DD52B8">
                    <w:rPr>
                      <w:rFonts w:ascii="Calibri" w:eastAsia="Calibri" w:hAnsi="Calibri" w:cs="Calibri"/>
                      <w:sz w:val="16"/>
                      <w:szCs w:val="16"/>
                    </w:rPr>
                    <w:t xml:space="preserve">el normal desenvolvimiento de                 </w:t>
                  </w:r>
                </w:p>
                <w:p w14:paraId="315D4D4B" w14:textId="418B32CA" w:rsidR="006961D6" w:rsidRPr="00DD52B8" w:rsidRDefault="006961D6" w:rsidP="006961D6">
                  <w:pPr>
                    <w:spacing w:after="0" w:line="256" w:lineRule="auto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 w:rsidRPr="00DD52B8">
                    <w:rPr>
                      <w:rFonts w:ascii="Calibri" w:hAnsi="Calibri" w:cs="Calibri"/>
                      <w:sz w:val="16"/>
                      <w:szCs w:val="16"/>
                    </w:rPr>
                    <w:t xml:space="preserve">                                </w:t>
                  </w:r>
                  <w:r w:rsidR="00DD52B8">
                    <w:rPr>
                      <w:rFonts w:ascii="Calibri" w:hAnsi="Calibri" w:cs="Calibri"/>
                      <w:sz w:val="16"/>
                      <w:szCs w:val="16"/>
                    </w:rPr>
                    <w:t xml:space="preserve">                       </w:t>
                  </w:r>
                  <w:r w:rsidRPr="00DD52B8">
                    <w:rPr>
                      <w:rFonts w:ascii="Calibri" w:hAnsi="Calibri" w:cs="Calibri"/>
                      <w:sz w:val="16"/>
                      <w:szCs w:val="16"/>
                    </w:rPr>
                    <w:t xml:space="preserve"> </w:t>
                  </w:r>
                  <w:r w:rsidR="00AC7DFB">
                    <w:rPr>
                      <w:rFonts w:ascii="Calibri" w:hAnsi="Calibri" w:cs="Calibri"/>
                      <w:sz w:val="16"/>
                      <w:szCs w:val="16"/>
                    </w:rPr>
                    <w:t>la tarea universitaria o v</w:t>
                  </w:r>
                  <w:r w:rsidR="0096146C">
                    <w:rPr>
                      <w:rFonts w:ascii="Calibri" w:hAnsi="Calibri" w:cs="Calibri"/>
                      <w:sz w:val="16"/>
                      <w:szCs w:val="16"/>
                    </w:rPr>
                    <w:t>iolación de los deberes de los Art. 40 y 50.</w:t>
                  </w:r>
                </w:p>
              </w:tc>
            </w:tr>
            <w:tr w:rsidR="006961D6" w:rsidRPr="00C01D67" w14:paraId="127BBA60" w14:textId="77777777" w:rsidTr="00814030">
              <w:trPr>
                <w:gridAfter w:val="1"/>
                <w:wAfter w:w="1710" w:type="dxa"/>
                <w:trHeight w:val="285"/>
              </w:trPr>
              <w:tc>
                <w:tcPr>
                  <w:tcW w:w="6945" w:type="dxa"/>
                  <w:noWrap/>
                  <w:vAlign w:val="bottom"/>
                  <w:hideMark/>
                </w:tcPr>
                <w:p w14:paraId="1B77C322" w14:textId="7D864578" w:rsidR="006961D6" w:rsidRPr="00C01D67" w:rsidRDefault="006961D6" w:rsidP="006961D6">
                  <w:pPr>
                    <w:spacing w:after="0" w:line="256" w:lineRule="auto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 w:rsidRPr="00C01D67">
                    <w:rPr>
                      <w:rFonts w:ascii="Calibri" w:eastAsia="Calibri" w:hAnsi="Calibri" w:cs="Calibri"/>
                      <w:sz w:val="16"/>
                      <w:szCs w:val="16"/>
                    </w:rPr>
                    <w:t xml:space="preserve">                                   </w:t>
                  </w:r>
                  <w:r w:rsidR="00991C82" w:rsidRPr="00C01D67">
                    <w:rPr>
                      <w:rFonts w:ascii="Calibri" w:eastAsia="Calibri" w:hAnsi="Calibri" w:cs="Calibri"/>
                      <w:sz w:val="16"/>
                      <w:szCs w:val="16"/>
                    </w:rPr>
                    <w:t xml:space="preserve">               </w:t>
                  </w:r>
                </w:p>
                <w:p w14:paraId="5C85C24C" w14:textId="77777777" w:rsidR="006961D6" w:rsidRPr="00C01D67" w:rsidRDefault="006961D6" w:rsidP="006961D6">
                  <w:pPr>
                    <w:spacing w:after="0" w:line="256" w:lineRule="auto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</w:p>
              </w:tc>
            </w:tr>
            <w:tr w:rsidR="006961D6" w:rsidRPr="00C01D67" w14:paraId="19EE9EE8" w14:textId="77777777" w:rsidTr="00814030">
              <w:trPr>
                <w:gridAfter w:val="1"/>
                <w:wAfter w:w="1710" w:type="dxa"/>
                <w:trHeight w:val="285"/>
              </w:trPr>
              <w:tc>
                <w:tcPr>
                  <w:tcW w:w="6945" w:type="dxa"/>
                  <w:noWrap/>
                  <w:vAlign w:val="bottom"/>
                </w:tcPr>
                <w:p w14:paraId="2FA9A368" w14:textId="77777777" w:rsidR="006961D6" w:rsidRPr="00C01D67" w:rsidRDefault="006961D6" w:rsidP="006961D6">
                  <w:pPr>
                    <w:spacing w:after="0" w:line="256" w:lineRule="auto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</w:p>
              </w:tc>
            </w:tr>
          </w:tbl>
          <w:p w14:paraId="7252E0C0" w14:textId="2AC2D4C2" w:rsidR="006961D6" w:rsidRPr="00C01D67" w:rsidRDefault="00C01D67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006961D6">
              <w:rPr>
                <w:rFonts w:ascii="Calibri" w:eastAsia="Calibri" w:hAnsi="Calibri" w:cs="Calibri"/>
                <w:noProof/>
                <w:sz w:val="16"/>
                <w:szCs w:val="1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4C57258" wp14:editId="1FCA6268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-922020</wp:posOffset>
                      </wp:positionV>
                      <wp:extent cx="352425" cy="304800"/>
                      <wp:effectExtent l="0" t="0" r="28575" b="19050"/>
                      <wp:wrapNone/>
                      <wp:docPr id="2" name="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494D3B" id="5 Rectángulo" o:spid="_x0000_s1026" style="position:absolute;margin-left:-5.45pt;margin-top:-72.6pt;width:27.7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" fillcolor="window" strokecolor="windowText" strokeweight="1pt"/>
                  </w:pict>
                </mc:Fallback>
              </mc:AlternateContent>
            </w:r>
          </w:p>
        </w:tc>
        <w:tc>
          <w:tcPr>
            <w:tcW w:w="555" w:type="dxa"/>
            <w:noWrap/>
            <w:vAlign w:val="bottom"/>
          </w:tcPr>
          <w:p w14:paraId="708527F9" w14:textId="77777777" w:rsidR="006961D6" w:rsidRPr="00C01D67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3F5B6FF9" w14:textId="77777777" w:rsidR="006961D6" w:rsidRPr="00C01D67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31E36851" w14:textId="77777777" w:rsidR="006961D6" w:rsidRPr="00C01D67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55" w:type="dxa"/>
            <w:gridSpan w:val="2"/>
            <w:noWrap/>
            <w:vAlign w:val="bottom"/>
          </w:tcPr>
          <w:p w14:paraId="7C25C27D" w14:textId="77777777" w:rsidR="006961D6" w:rsidRPr="00C01D67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84" w:type="dxa"/>
            <w:gridSpan w:val="2"/>
            <w:noWrap/>
            <w:vAlign w:val="bottom"/>
          </w:tcPr>
          <w:p w14:paraId="4FA33829" w14:textId="77777777" w:rsidR="006961D6" w:rsidRPr="00C01D67" w:rsidRDefault="006961D6" w:rsidP="006961D6">
            <w:pPr>
              <w:spacing w:after="0" w:line="256" w:lineRule="auto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6961D6" w:rsidRPr="006961D6" w14:paraId="268B9DB2" w14:textId="77777777" w:rsidTr="00814030">
        <w:trPr>
          <w:trHeight w:val="570"/>
        </w:trPr>
        <w:tc>
          <w:tcPr>
            <w:tcW w:w="582" w:type="dxa"/>
            <w:gridSpan w:val="2"/>
            <w:noWrap/>
            <w:vAlign w:val="bottom"/>
          </w:tcPr>
          <w:p w14:paraId="120E7E4D" w14:textId="77777777" w:rsidR="006961D6" w:rsidRPr="00C01D67" w:rsidRDefault="006961D6" w:rsidP="006961D6">
            <w:pPr>
              <w:spacing w:after="160" w:line="256" w:lineRule="auto"/>
              <w:ind w:right="-434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16" w:type="dxa"/>
            <w:noWrap/>
            <w:vAlign w:val="bottom"/>
          </w:tcPr>
          <w:p w14:paraId="51100073" w14:textId="77777777" w:rsidR="006961D6" w:rsidRPr="00C01D67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11070" w:type="dxa"/>
            <w:gridSpan w:val="10"/>
            <w:noWrap/>
            <w:vAlign w:val="bottom"/>
          </w:tcPr>
          <w:p w14:paraId="6DEE299F" w14:textId="238DC9FA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  <w:r w:rsidRPr="006961D6">
              <w:rPr>
                <w:rFonts w:ascii="Calibri" w:eastAsia="Calibri" w:hAnsi="Calibri" w:cs="Calibri"/>
                <w:sz w:val="18"/>
                <w:szCs w:val="18"/>
                <w:lang w:val="es-ES"/>
              </w:rPr>
              <w:t>OBSERVACION: ___________________________________________________________________________________</w:t>
            </w:r>
          </w:p>
          <w:p w14:paraId="64BF9D8A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8"/>
                <w:szCs w:val="18"/>
                <w:lang w:val="es-ES"/>
              </w:rPr>
            </w:pPr>
          </w:p>
        </w:tc>
        <w:tc>
          <w:tcPr>
            <w:tcW w:w="584" w:type="dxa"/>
            <w:noWrap/>
            <w:vAlign w:val="bottom"/>
          </w:tcPr>
          <w:p w14:paraId="260B9CD0" w14:textId="77777777" w:rsidR="006961D6" w:rsidRPr="006961D6" w:rsidRDefault="006961D6" w:rsidP="006961D6">
            <w:pPr>
              <w:spacing w:after="160" w:line="256" w:lineRule="auto"/>
              <w:rPr>
                <w:rFonts w:ascii="Calibri" w:eastAsia="Calibri" w:hAnsi="Calibri" w:cs="Calibri"/>
                <w:sz w:val="16"/>
                <w:szCs w:val="16"/>
                <w:lang w:val="es-ES"/>
              </w:rPr>
            </w:pPr>
          </w:p>
        </w:tc>
      </w:tr>
    </w:tbl>
    <w:p w14:paraId="552D901A" w14:textId="1064B813" w:rsidR="006961D6" w:rsidRPr="006961D6" w:rsidRDefault="006961D6" w:rsidP="006961D6">
      <w:pPr>
        <w:spacing w:after="160" w:line="259" w:lineRule="auto"/>
        <w:jc w:val="both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ACLARACIÓN: Se deja expresa constancia que tanto los descuentos por inasistencias como las sanciones </w:t>
      </w:r>
      <w:r w:rsidR="00647D5E" w:rsidRPr="006961D6">
        <w:rPr>
          <w:rFonts w:ascii="Calibri" w:eastAsia="Calibri" w:hAnsi="Calibri" w:cs="Calibri"/>
          <w:sz w:val="16"/>
          <w:szCs w:val="16"/>
          <w:lang w:val="es-ES"/>
        </w:rPr>
        <w:t>disciplinarias correspondientes</w:t>
      </w: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a los artículos ut-supra mencionados de la Res. (CS) Nº 1309/94, solo se harán efectivos una vez que quede firme el acto resolutivo que ordena los mismos, tanto sea Resolución del Sr. Decano y/o Providencia Resolutiva de las autoridades de esta Casa de Estudios, según el caso y conforme lo estipulado por la Resolución (CS) Nº 1309/94 y Resolución (D) Nº 284/98.</w:t>
      </w:r>
    </w:p>
    <w:p w14:paraId="4FFE1880" w14:textId="77777777" w:rsidR="006961D6" w:rsidRPr="006961D6" w:rsidRDefault="006961D6" w:rsidP="006961D6">
      <w:pPr>
        <w:spacing w:after="160" w:line="259" w:lineRule="auto"/>
        <w:jc w:val="both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</w:t>
      </w:r>
    </w:p>
    <w:p w14:paraId="61FEC548" w14:textId="77777777" w:rsidR="006961D6" w:rsidRPr="006961D6" w:rsidRDefault="006961D6" w:rsidP="006961D6">
      <w:pPr>
        <w:spacing w:after="160" w:line="259" w:lineRule="auto"/>
        <w:jc w:val="both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____________________                          _______________________________                    _____________________________________  </w:t>
      </w:r>
    </w:p>
    <w:p w14:paraId="05E352BF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FECHA                                                             FIRMA-ACLARACIÓN DEL AGENTE                                  FIRMA Y SELLO </w:t>
      </w:r>
      <w:proofErr w:type="gramStart"/>
      <w:r w:rsidRPr="006961D6">
        <w:rPr>
          <w:rFonts w:ascii="Calibri" w:eastAsia="Calibri" w:hAnsi="Calibri" w:cs="Calibri"/>
          <w:sz w:val="16"/>
          <w:szCs w:val="16"/>
          <w:lang w:val="es-ES"/>
        </w:rPr>
        <w:t>DEL  JEFE</w:t>
      </w:r>
      <w:proofErr w:type="gramEnd"/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 RESPONSABLE      </w:t>
      </w:r>
    </w:p>
    <w:p w14:paraId="7CEA18F6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  </w:t>
      </w:r>
    </w:p>
    <w:p w14:paraId="1DC2B5E9" w14:textId="77777777" w:rsidR="00DD52B8" w:rsidRDefault="00DD52B8" w:rsidP="006961D6">
      <w:pPr>
        <w:spacing w:after="160" w:line="259" w:lineRule="auto"/>
        <w:rPr>
          <w:rFonts w:ascii="Calibri" w:eastAsia="Calibri" w:hAnsi="Calibri" w:cs="Calibri"/>
          <w:sz w:val="16"/>
          <w:szCs w:val="16"/>
          <w:u w:val="single"/>
          <w:lang w:val="es-ES"/>
        </w:rPr>
      </w:pPr>
    </w:p>
    <w:p w14:paraId="3BCCA2AF" w14:textId="4285B021" w:rsidR="006961D6" w:rsidRPr="006961D6" w:rsidRDefault="006961D6" w:rsidP="006961D6">
      <w:pPr>
        <w:spacing w:after="160" w:line="259" w:lineRule="auto"/>
        <w:rPr>
          <w:rFonts w:ascii="Calibri" w:eastAsia="Calibri" w:hAnsi="Calibri" w:cs="Calibri"/>
          <w:sz w:val="16"/>
          <w:szCs w:val="16"/>
          <w:u w:val="single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u w:val="single"/>
          <w:lang w:val="es-ES"/>
        </w:rPr>
        <w:t>VERIFICACIÓN DIRECCIÓN DE PERSONAL</w:t>
      </w:r>
    </w:p>
    <w:p w14:paraId="3489DD3B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 w:val="16"/>
          <w:szCs w:val="16"/>
          <w:u w:val="single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                                                                                                                                                                      </w:t>
      </w:r>
      <w:r w:rsidRPr="006961D6">
        <w:rPr>
          <w:rFonts w:ascii="Calibri" w:eastAsia="Calibri" w:hAnsi="Calibri" w:cs="Calibri"/>
          <w:b/>
          <w:sz w:val="16"/>
          <w:szCs w:val="16"/>
          <w:lang w:val="es-ES"/>
        </w:rPr>
        <w:t>CUDAP: EXP-</w:t>
      </w:r>
      <w:proofErr w:type="gramStart"/>
      <w:r w:rsidRPr="006961D6">
        <w:rPr>
          <w:rFonts w:ascii="Calibri" w:eastAsia="Calibri" w:hAnsi="Calibri" w:cs="Calibri"/>
          <w:b/>
          <w:sz w:val="16"/>
          <w:szCs w:val="16"/>
          <w:lang w:val="es-ES"/>
        </w:rPr>
        <w:t>UBA:_</w:t>
      </w:r>
      <w:proofErr w:type="gramEnd"/>
      <w:r w:rsidRPr="006961D6">
        <w:rPr>
          <w:rFonts w:ascii="Calibri" w:eastAsia="Calibri" w:hAnsi="Calibri" w:cs="Calibri"/>
          <w:b/>
          <w:sz w:val="16"/>
          <w:szCs w:val="16"/>
          <w:lang w:val="es-ES"/>
        </w:rPr>
        <w:t>____________________________________</w:t>
      </w:r>
    </w:p>
    <w:p w14:paraId="27F8E91E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_____________________        _________________________________                                        </w:t>
      </w:r>
      <w:r w:rsidRPr="006961D6">
        <w:rPr>
          <w:rFonts w:ascii="Calibri" w:eastAsia="Calibri" w:hAnsi="Calibri" w:cs="Calibri"/>
          <w:b/>
          <w:sz w:val="16"/>
          <w:szCs w:val="16"/>
          <w:lang w:val="es-ES"/>
        </w:rPr>
        <w:t>Según: R (D)__________________________________________</w:t>
      </w:r>
    </w:p>
    <w:p w14:paraId="1313DEB8" w14:textId="77777777" w:rsidR="006961D6" w:rsidRPr="006961D6" w:rsidRDefault="006961D6" w:rsidP="006961D6">
      <w:pPr>
        <w:spacing w:after="0" w:line="259" w:lineRule="auto"/>
        <w:rPr>
          <w:rFonts w:ascii="Calibri" w:eastAsia="Calibri" w:hAnsi="Calibri" w:cs="Calibri"/>
          <w:sz w:val="16"/>
          <w:szCs w:val="16"/>
          <w:lang w:val="es-ES"/>
        </w:rPr>
      </w:pP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 FECHA                                         FIRMA                                                                                                     </w:t>
      </w:r>
      <w:r w:rsidRPr="006961D6">
        <w:rPr>
          <w:rFonts w:ascii="Calibri" w:eastAsia="Calibri" w:hAnsi="Calibri" w:cs="Calibri"/>
          <w:b/>
          <w:sz w:val="16"/>
          <w:szCs w:val="16"/>
          <w:lang w:val="es-ES"/>
        </w:rPr>
        <w:t xml:space="preserve">MP </w:t>
      </w:r>
      <w:proofErr w:type="gramStart"/>
      <w:r w:rsidRPr="006961D6">
        <w:rPr>
          <w:rFonts w:ascii="Calibri" w:eastAsia="Calibri" w:hAnsi="Calibri" w:cs="Calibri"/>
          <w:b/>
          <w:sz w:val="16"/>
          <w:szCs w:val="16"/>
          <w:lang w:val="es-ES"/>
        </w:rPr>
        <w:t>Nº</w:t>
      </w:r>
      <w:r w:rsidRPr="006961D6">
        <w:rPr>
          <w:rFonts w:ascii="Calibri" w:eastAsia="Calibri" w:hAnsi="Calibri" w:cs="Calibri"/>
          <w:sz w:val="16"/>
          <w:szCs w:val="16"/>
          <w:lang w:val="es-ES"/>
        </w:rPr>
        <w:t xml:space="preserve"> :</w:t>
      </w:r>
      <w:proofErr w:type="gramEnd"/>
      <w:r w:rsidRPr="006961D6">
        <w:rPr>
          <w:rFonts w:ascii="Calibri" w:eastAsia="Calibri" w:hAnsi="Calibri" w:cs="Calibri"/>
          <w:sz w:val="16"/>
          <w:szCs w:val="16"/>
          <w:lang w:val="es-ES"/>
        </w:rPr>
        <w:t>_____________________________________________</w:t>
      </w:r>
    </w:p>
    <w:p w14:paraId="185C0D0D" w14:textId="77777777" w:rsidR="006A7506" w:rsidRPr="006961D6" w:rsidRDefault="006A7506" w:rsidP="006961D6">
      <w:pPr>
        <w:spacing w:after="0"/>
        <w:ind w:right="139"/>
        <w:rPr>
          <w:rFonts w:ascii="Bitter" w:eastAsia="Times New Roman" w:hAnsi="Bitter" w:cs="Times New Roman"/>
          <w:color w:val="000000" w:themeColor="text1"/>
          <w:szCs w:val="20"/>
          <w:lang w:val="es-ES" w:eastAsia="es-AR"/>
        </w:rPr>
      </w:pPr>
    </w:p>
    <w:p w14:paraId="1E6D61F9" w14:textId="77777777" w:rsidR="006A7506" w:rsidRDefault="006A7506" w:rsidP="00806BD3">
      <w:pPr>
        <w:spacing w:after="0"/>
        <w:ind w:left="142" w:right="139"/>
        <w:jc w:val="right"/>
        <w:rPr>
          <w:rFonts w:ascii="Bitter" w:eastAsia="Times New Roman" w:hAnsi="Bitter" w:cs="Times New Roman"/>
          <w:color w:val="000000" w:themeColor="text1"/>
          <w:szCs w:val="20"/>
          <w:lang w:eastAsia="es-AR"/>
        </w:rPr>
      </w:pPr>
    </w:p>
    <w:permEnd w:id="1928862360"/>
    <w:p w14:paraId="746DC7A2" w14:textId="77777777" w:rsidR="00526CCF" w:rsidRDefault="00526CCF" w:rsidP="00806BD3">
      <w:pPr>
        <w:spacing w:after="0"/>
        <w:ind w:left="142" w:right="139"/>
        <w:jc w:val="right"/>
        <w:rPr>
          <w:rFonts w:ascii="Bitter" w:eastAsia="Times New Roman" w:hAnsi="Bitter" w:cs="Times New Roman"/>
          <w:color w:val="000000" w:themeColor="text1"/>
          <w:szCs w:val="20"/>
          <w:lang w:eastAsia="es-AR"/>
        </w:rPr>
      </w:pPr>
    </w:p>
    <w:sectPr w:rsidR="00526CCF" w:rsidSect="006674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17" w:right="794" w:bottom="1276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3B82C3" w14:textId="77777777" w:rsidR="000A433A" w:rsidRDefault="000A433A" w:rsidP="003F5570">
      <w:pPr>
        <w:spacing w:after="0" w:line="240" w:lineRule="auto"/>
      </w:pPr>
      <w:r>
        <w:separator/>
      </w:r>
    </w:p>
  </w:endnote>
  <w:endnote w:type="continuationSeparator" w:id="0">
    <w:p w14:paraId="16D1353F" w14:textId="77777777" w:rsidR="000A433A" w:rsidRDefault="000A433A" w:rsidP="003F5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 45 Light"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ter Regula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itter">
    <w:altName w:val="Times New Roman"/>
    <w:charset w:val="00"/>
    <w:family w:val="auto"/>
    <w:pitch w:val="variable"/>
    <w:sig w:usb0="00000001" w:usb1="400020F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88D932" w14:textId="77777777" w:rsidR="0052216A" w:rsidRDefault="0052216A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95351A" w14:textId="6340FD58" w:rsidR="003F5570" w:rsidRPr="003304E6" w:rsidRDefault="00656854" w:rsidP="00513EE8">
    <w:pPr>
      <w:pStyle w:val="Piedepgina"/>
      <w:ind w:left="142"/>
      <w:rPr>
        <w:sz w:val="17"/>
        <w:szCs w:val="17"/>
      </w:rPr>
    </w:pPr>
    <w:r>
      <w:rPr>
        <w:sz w:val="17"/>
        <w:szCs w:val="17"/>
      </w:rPr>
      <w:br/>
    </w:r>
    <w:r w:rsidR="007D79EA" w:rsidRPr="000C59BF">
      <w:rPr>
        <w:rFonts w:ascii="Bitter" w:hAnsi="Bitter"/>
        <w:color w:val="000000" w:themeColor="text1"/>
        <w:sz w:val="17"/>
        <w:szCs w:val="17"/>
      </w:rPr>
      <w:t>Marcelo T. de Alvear 2142. Capital Federal.</w:t>
    </w:r>
    <w:r w:rsidR="00CE4182" w:rsidRPr="000C59BF">
      <w:rPr>
        <w:rFonts w:ascii="Bitter" w:hAnsi="Bitter"/>
        <w:color w:val="000000" w:themeColor="text1"/>
        <w:sz w:val="17"/>
        <w:szCs w:val="17"/>
      </w:rPr>
      <w:t xml:space="preserve"> </w:t>
    </w:r>
    <w:r w:rsidR="007D79EA" w:rsidRPr="000C59BF">
      <w:rPr>
        <w:rFonts w:ascii="Bitter" w:hAnsi="Bitter"/>
        <w:color w:val="000000" w:themeColor="text1"/>
        <w:sz w:val="17"/>
        <w:szCs w:val="17"/>
      </w:rPr>
      <w:t>Argentina</w:t>
    </w:r>
    <w:r w:rsidR="00CE4182" w:rsidRPr="000C59BF">
      <w:rPr>
        <w:rFonts w:ascii="Bitter" w:hAnsi="Bitter"/>
        <w:color w:val="000000" w:themeColor="text1"/>
        <w:sz w:val="17"/>
        <w:szCs w:val="17"/>
      </w:rPr>
      <w:t xml:space="preserve">. </w:t>
    </w:r>
    <w:r w:rsidR="007D79EA" w:rsidRPr="000C59BF">
      <w:rPr>
        <w:rFonts w:ascii="Bitter" w:hAnsi="Bitter"/>
        <w:color w:val="000000" w:themeColor="text1"/>
        <w:sz w:val="17"/>
        <w:szCs w:val="17"/>
      </w:rPr>
      <w:t>Tel. (054 11) 5287-6000</w:t>
    </w:r>
    <w:r w:rsidR="006D756F">
      <w:rPr>
        <w:rFonts w:ascii="Bitter" w:hAnsi="Bitter"/>
        <w:color w:val="000000" w:themeColor="text1"/>
        <w:sz w:val="17"/>
        <w:szCs w:val="17"/>
      </w:rPr>
      <w:t xml:space="preserve">                                       </w:t>
    </w:r>
    <w:r w:rsidR="00673C3D" w:rsidRPr="000C59BF">
      <w:rPr>
        <w:color w:val="000000" w:themeColor="text1"/>
        <w:sz w:val="17"/>
        <w:szCs w:val="17"/>
      </w:rPr>
      <w:t xml:space="preserve">         </w:t>
    </w:r>
    <w:r w:rsidR="006D756F">
      <w:rPr>
        <w:color w:val="000000" w:themeColor="text1"/>
        <w:sz w:val="17"/>
        <w:szCs w:val="17"/>
      </w:rPr>
      <w:t xml:space="preserve">         </w:t>
    </w:r>
    <w:r w:rsidR="008153FE" w:rsidRPr="000C59BF">
      <w:rPr>
        <w:color w:val="000000" w:themeColor="text1"/>
        <w:sz w:val="17"/>
        <w:szCs w:val="17"/>
      </w:rPr>
      <w:t xml:space="preserve"> </w:t>
    </w:r>
    <w:r w:rsidR="00710BE7">
      <w:rPr>
        <w:color w:val="000000" w:themeColor="text1"/>
        <w:sz w:val="17"/>
        <w:szCs w:val="17"/>
      </w:rPr>
      <w:t xml:space="preserve">       </w:t>
    </w:r>
    <w:r w:rsidR="007D79EA" w:rsidRPr="000C59BF">
      <w:rPr>
        <w:rFonts w:ascii="Bitter" w:hAnsi="Bitter"/>
        <w:b/>
        <w:color w:val="000000" w:themeColor="text1"/>
        <w:sz w:val="17"/>
        <w:szCs w:val="17"/>
      </w:rPr>
      <w:t>www.odontologia.uba.ar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75CEB9" w14:textId="77777777" w:rsidR="0052216A" w:rsidRDefault="0052216A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F54F2B" w14:textId="77777777" w:rsidR="000A433A" w:rsidRDefault="000A433A" w:rsidP="003F5570">
      <w:pPr>
        <w:spacing w:after="0" w:line="240" w:lineRule="auto"/>
      </w:pPr>
      <w:r>
        <w:separator/>
      </w:r>
    </w:p>
  </w:footnote>
  <w:footnote w:type="continuationSeparator" w:id="0">
    <w:p w14:paraId="5CABDE72" w14:textId="77777777" w:rsidR="000A433A" w:rsidRDefault="000A433A" w:rsidP="003F5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1B701C" w14:textId="77777777" w:rsidR="0052216A" w:rsidRDefault="0052216A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2DAD1B" w14:textId="25A9E66D" w:rsidR="003F5570" w:rsidRPr="006D35AA" w:rsidRDefault="00B65E81" w:rsidP="002F337A">
    <w:pPr>
      <w:pStyle w:val="Encabezado"/>
      <w:tabs>
        <w:tab w:val="clear" w:pos="8504"/>
        <w:tab w:val="right" w:pos="10065"/>
      </w:tabs>
      <w:ind w:left="57" w:right="454"/>
      <w:rPr>
        <w:rFonts w:ascii="Bitter" w:hAnsi="Bitter"/>
      </w:rPr>
    </w:pPr>
    <w:r>
      <w:rPr>
        <w:noProof/>
        <w:lang w:val="en-US"/>
      </w:rPr>
      <w:drawing>
        <wp:inline distT="0" distB="0" distL="0" distR="0" wp14:anchorId="307BCE63" wp14:editId="5D4C0DBC">
          <wp:extent cx="6522267" cy="896887"/>
          <wp:effectExtent l="0" t="0" r="0" b="0"/>
          <wp:docPr id="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22267" cy="896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92906B" w14:textId="77777777" w:rsidR="0052216A" w:rsidRDefault="0052216A">
    <w:pPr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attachedTemplate r:id="rId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comments" w:enforcement="1" w:cryptProviderType="rsaFull" w:cryptAlgorithmClass="hash" w:cryptAlgorithmType="typeAny" w:cryptAlgorithmSid="4" w:cryptSpinCount="100000" w:hash="y/tTjlI/f/GKgqsG6+MweBqBgiE=" w:salt="MjsKt2zoREiKEsPtVlwa3w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168"/>
    <w:rsid w:val="0000065D"/>
    <w:rsid w:val="000401F1"/>
    <w:rsid w:val="0004549B"/>
    <w:rsid w:val="00045EBB"/>
    <w:rsid w:val="00053587"/>
    <w:rsid w:val="00065741"/>
    <w:rsid w:val="000845DC"/>
    <w:rsid w:val="000A433A"/>
    <w:rsid w:val="000B060A"/>
    <w:rsid w:val="000C0307"/>
    <w:rsid w:val="000C59BF"/>
    <w:rsid w:val="000D6A4E"/>
    <w:rsid w:val="000E3B7E"/>
    <w:rsid w:val="000F0723"/>
    <w:rsid w:val="00113168"/>
    <w:rsid w:val="0014295F"/>
    <w:rsid w:val="0015745E"/>
    <w:rsid w:val="00181A69"/>
    <w:rsid w:val="0018356F"/>
    <w:rsid w:val="00186A52"/>
    <w:rsid w:val="00192EB2"/>
    <w:rsid w:val="0019312C"/>
    <w:rsid w:val="001B063F"/>
    <w:rsid w:val="001B6062"/>
    <w:rsid w:val="001C0781"/>
    <w:rsid w:val="001D6D89"/>
    <w:rsid w:val="001E61C9"/>
    <w:rsid w:val="001E6E47"/>
    <w:rsid w:val="001F09F4"/>
    <w:rsid w:val="001F29A9"/>
    <w:rsid w:val="0026491F"/>
    <w:rsid w:val="002674C3"/>
    <w:rsid w:val="002722A8"/>
    <w:rsid w:val="00275C1C"/>
    <w:rsid w:val="00277942"/>
    <w:rsid w:val="00290EBF"/>
    <w:rsid w:val="002913BF"/>
    <w:rsid w:val="00295FB9"/>
    <w:rsid w:val="002B4D93"/>
    <w:rsid w:val="002F337A"/>
    <w:rsid w:val="00311747"/>
    <w:rsid w:val="0031652A"/>
    <w:rsid w:val="00326543"/>
    <w:rsid w:val="003304E6"/>
    <w:rsid w:val="0033406B"/>
    <w:rsid w:val="003745BB"/>
    <w:rsid w:val="00374BF8"/>
    <w:rsid w:val="0039177E"/>
    <w:rsid w:val="003A1EC5"/>
    <w:rsid w:val="003F5570"/>
    <w:rsid w:val="003F7C47"/>
    <w:rsid w:val="004122C0"/>
    <w:rsid w:val="00436F61"/>
    <w:rsid w:val="0044078C"/>
    <w:rsid w:val="00451DAF"/>
    <w:rsid w:val="004530D2"/>
    <w:rsid w:val="00460553"/>
    <w:rsid w:val="00463E8E"/>
    <w:rsid w:val="004B3146"/>
    <w:rsid w:val="004C206B"/>
    <w:rsid w:val="004C66D7"/>
    <w:rsid w:val="004C6BF6"/>
    <w:rsid w:val="004C7983"/>
    <w:rsid w:val="004F1CCE"/>
    <w:rsid w:val="004F3D4A"/>
    <w:rsid w:val="004F430C"/>
    <w:rsid w:val="004F4824"/>
    <w:rsid w:val="00505D0B"/>
    <w:rsid w:val="00510BE4"/>
    <w:rsid w:val="00513EE8"/>
    <w:rsid w:val="0052216A"/>
    <w:rsid w:val="00526CCF"/>
    <w:rsid w:val="00527C9D"/>
    <w:rsid w:val="00532796"/>
    <w:rsid w:val="005363C9"/>
    <w:rsid w:val="00542AF6"/>
    <w:rsid w:val="00554503"/>
    <w:rsid w:val="0058529A"/>
    <w:rsid w:val="005B0477"/>
    <w:rsid w:val="005B75E9"/>
    <w:rsid w:val="005C1384"/>
    <w:rsid w:val="005C2171"/>
    <w:rsid w:val="005D1539"/>
    <w:rsid w:val="006171C4"/>
    <w:rsid w:val="00640CB5"/>
    <w:rsid w:val="00647D5E"/>
    <w:rsid w:val="00656273"/>
    <w:rsid w:val="00656854"/>
    <w:rsid w:val="00660AD1"/>
    <w:rsid w:val="00667433"/>
    <w:rsid w:val="006676F5"/>
    <w:rsid w:val="00673C3D"/>
    <w:rsid w:val="00676C84"/>
    <w:rsid w:val="0068020F"/>
    <w:rsid w:val="006961D6"/>
    <w:rsid w:val="006A4018"/>
    <w:rsid w:val="006A705D"/>
    <w:rsid w:val="006A7506"/>
    <w:rsid w:val="006B5B18"/>
    <w:rsid w:val="006C0F6D"/>
    <w:rsid w:val="006C741E"/>
    <w:rsid w:val="006D35AA"/>
    <w:rsid w:val="006D756F"/>
    <w:rsid w:val="006E4225"/>
    <w:rsid w:val="006F349A"/>
    <w:rsid w:val="006F4637"/>
    <w:rsid w:val="00710BE7"/>
    <w:rsid w:val="00726DA0"/>
    <w:rsid w:val="00732422"/>
    <w:rsid w:val="0074240E"/>
    <w:rsid w:val="00765AAC"/>
    <w:rsid w:val="00774C86"/>
    <w:rsid w:val="00777FD9"/>
    <w:rsid w:val="00780825"/>
    <w:rsid w:val="007871B1"/>
    <w:rsid w:val="007879EE"/>
    <w:rsid w:val="007949E0"/>
    <w:rsid w:val="007A2DB9"/>
    <w:rsid w:val="007D515A"/>
    <w:rsid w:val="007D79EA"/>
    <w:rsid w:val="007E0B3E"/>
    <w:rsid w:val="007E571A"/>
    <w:rsid w:val="00806BD3"/>
    <w:rsid w:val="00810760"/>
    <w:rsid w:val="0081261B"/>
    <w:rsid w:val="008153FE"/>
    <w:rsid w:val="00815751"/>
    <w:rsid w:val="008163CF"/>
    <w:rsid w:val="008248F4"/>
    <w:rsid w:val="008543E8"/>
    <w:rsid w:val="00856F0B"/>
    <w:rsid w:val="00863BA7"/>
    <w:rsid w:val="00866E01"/>
    <w:rsid w:val="0089414A"/>
    <w:rsid w:val="00896C4F"/>
    <w:rsid w:val="008A6383"/>
    <w:rsid w:val="008C366C"/>
    <w:rsid w:val="008E12CB"/>
    <w:rsid w:val="008F1534"/>
    <w:rsid w:val="008F695A"/>
    <w:rsid w:val="00930DA2"/>
    <w:rsid w:val="00935A14"/>
    <w:rsid w:val="0096146C"/>
    <w:rsid w:val="00991C82"/>
    <w:rsid w:val="00992D96"/>
    <w:rsid w:val="009A6DB1"/>
    <w:rsid w:val="009B08F0"/>
    <w:rsid w:val="009C33CF"/>
    <w:rsid w:val="009C5DAC"/>
    <w:rsid w:val="009E7694"/>
    <w:rsid w:val="009F1642"/>
    <w:rsid w:val="009F5B7B"/>
    <w:rsid w:val="00A0556F"/>
    <w:rsid w:val="00A0702C"/>
    <w:rsid w:val="00A14056"/>
    <w:rsid w:val="00A64BC1"/>
    <w:rsid w:val="00A6510D"/>
    <w:rsid w:val="00A93FAB"/>
    <w:rsid w:val="00AA188F"/>
    <w:rsid w:val="00AA5B39"/>
    <w:rsid w:val="00AB32A9"/>
    <w:rsid w:val="00AC3585"/>
    <w:rsid w:val="00AC3AD6"/>
    <w:rsid w:val="00AC7DFB"/>
    <w:rsid w:val="00AD6345"/>
    <w:rsid w:val="00AE3DB5"/>
    <w:rsid w:val="00AF07AC"/>
    <w:rsid w:val="00B00933"/>
    <w:rsid w:val="00B009E1"/>
    <w:rsid w:val="00B04A1D"/>
    <w:rsid w:val="00B65E81"/>
    <w:rsid w:val="00B715A0"/>
    <w:rsid w:val="00B745AE"/>
    <w:rsid w:val="00B95DE2"/>
    <w:rsid w:val="00B97AF2"/>
    <w:rsid w:val="00BA131D"/>
    <w:rsid w:val="00BB0D26"/>
    <w:rsid w:val="00BB33B3"/>
    <w:rsid w:val="00BB4AEE"/>
    <w:rsid w:val="00BC0843"/>
    <w:rsid w:val="00BC4DCA"/>
    <w:rsid w:val="00BD1FBE"/>
    <w:rsid w:val="00BD4161"/>
    <w:rsid w:val="00BE1CB9"/>
    <w:rsid w:val="00BE4632"/>
    <w:rsid w:val="00BF4043"/>
    <w:rsid w:val="00BF6A50"/>
    <w:rsid w:val="00C01D67"/>
    <w:rsid w:val="00C02012"/>
    <w:rsid w:val="00C03D24"/>
    <w:rsid w:val="00C071D4"/>
    <w:rsid w:val="00C47615"/>
    <w:rsid w:val="00C50EEA"/>
    <w:rsid w:val="00C76239"/>
    <w:rsid w:val="00C86ACB"/>
    <w:rsid w:val="00C92A9C"/>
    <w:rsid w:val="00C97C29"/>
    <w:rsid w:val="00CB03F2"/>
    <w:rsid w:val="00CD655D"/>
    <w:rsid w:val="00CE2BD6"/>
    <w:rsid w:val="00CE4182"/>
    <w:rsid w:val="00CE7F4A"/>
    <w:rsid w:val="00D0214E"/>
    <w:rsid w:val="00D533DA"/>
    <w:rsid w:val="00D64D55"/>
    <w:rsid w:val="00D70A1C"/>
    <w:rsid w:val="00D80836"/>
    <w:rsid w:val="00DB00BD"/>
    <w:rsid w:val="00DB49A7"/>
    <w:rsid w:val="00DD52B8"/>
    <w:rsid w:val="00DE12EB"/>
    <w:rsid w:val="00DF3D13"/>
    <w:rsid w:val="00E00695"/>
    <w:rsid w:val="00E245D4"/>
    <w:rsid w:val="00E45A41"/>
    <w:rsid w:val="00E60128"/>
    <w:rsid w:val="00E724D8"/>
    <w:rsid w:val="00E8042A"/>
    <w:rsid w:val="00E82645"/>
    <w:rsid w:val="00E87F2E"/>
    <w:rsid w:val="00EA3B30"/>
    <w:rsid w:val="00EA6C6D"/>
    <w:rsid w:val="00EA751F"/>
    <w:rsid w:val="00EB338B"/>
    <w:rsid w:val="00EB4885"/>
    <w:rsid w:val="00EC3DA8"/>
    <w:rsid w:val="00EC449E"/>
    <w:rsid w:val="00ED04CA"/>
    <w:rsid w:val="00EF27E3"/>
    <w:rsid w:val="00F02D76"/>
    <w:rsid w:val="00F33EEC"/>
    <w:rsid w:val="00F34468"/>
    <w:rsid w:val="00F550CB"/>
    <w:rsid w:val="00F55AFF"/>
    <w:rsid w:val="00F719D8"/>
    <w:rsid w:val="00F774AF"/>
    <w:rsid w:val="00F84B7C"/>
    <w:rsid w:val="00F948B9"/>
    <w:rsid w:val="00FA11C7"/>
    <w:rsid w:val="00FC27C9"/>
    <w:rsid w:val="00FD35C8"/>
    <w:rsid w:val="00FE0A76"/>
    <w:rsid w:val="00FE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184800"/>
  <w15:docId w15:val="{C555EF81-2384-4494-BAE9-5EA5D421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locked="1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Bitter Regular Párrafos"/>
    <w:qFormat/>
    <w:rsid w:val="00E245D4"/>
    <w:pPr>
      <w:spacing w:line="360" w:lineRule="auto"/>
    </w:pPr>
    <w:rPr>
      <w:rFonts w:ascii="Bitter Regular" w:hAnsi="Bitter Regular"/>
      <w:sz w:val="20"/>
    </w:rPr>
  </w:style>
  <w:style w:type="paragraph" w:styleId="Ttulo1">
    <w:name w:val="heading 1"/>
    <w:basedOn w:val="Normal"/>
    <w:next w:val="Normal"/>
    <w:link w:val="Ttulo1Car"/>
    <w:uiPriority w:val="9"/>
    <w:rsid w:val="00AC35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EA3B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locked/>
    <w:rsid w:val="003F55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570"/>
  </w:style>
  <w:style w:type="paragraph" w:styleId="Piedepgina">
    <w:name w:val="footer"/>
    <w:basedOn w:val="Normal"/>
    <w:link w:val="PiedepginaCar"/>
    <w:uiPriority w:val="99"/>
    <w:unhideWhenUsed/>
    <w:locked/>
    <w:rsid w:val="003F55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570"/>
  </w:style>
  <w:style w:type="paragraph" w:styleId="Textodeglobo">
    <w:name w:val="Balloon Text"/>
    <w:basedOn w:val="Normal"/>
    <w:link w:val="TextodegloboCar"/>
    <w:uiPriority w:val="99"/>
    <w:semiHidden/>
    <w:unhideWhenUsed/>
    <w:rsid w:val="003F5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5570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EC449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C3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AC35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inespaciado">
    <w:name w:val="No Spacing"/>
    <w:uiPriority w:val="1"/>
    <w:rsid w:val="005C2171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rsid w:val="005C217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C217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Ttulodellibro">
    <w:name w:val="Book Title"/>
    <w:basedOn w:val="Fuentedeprrafopredeter"/>
    <w:uiPriority w:val="33"/>
    <w:qFormat/>
    <w:rsid w:val="005C2171"/>
    <w:rPr>
      <w:b/>
      <w:bCs/>
      <w:smallCaps/>
      <w:spacing w:val="5"/>
    </w:rPr>
  </w:style>
  <w:style w:type="paragraph" w:styleId="Prrafodelista">
    <w:name w:val="List Paragraph"/>
    <w:basedOn w:val="Normal"/>
    <w:uiPriority w:val="34"/>
    <w:qFormat/>
    <w:rsid w:val="005C2171"/>
    <w:pPr>
      <w:ind w:left="720"/>
      <w:contextualSpacing/>
    </w:pPr>
  </w:style>
  <w:style w:type="character" w:styleId="nfasis">
    <w:name w:val="Emphasis"/>
    <w:basedOn w:val="Fuentedeprrafopredeter"/>
    <w:uiPriority w:val="20"/>
    <w:rsid w:val="005C2171"/>
    <w:rPr>
      <w:i/>
      <w:iCs/>
    </w:rPr>
  </w:style>
  <w:style w:type="character" w:styleId="nfasissutil">
    <w:name w:val="Subtle Emphasis"/>
    <w:basedOn w:val="Fuentedeprrafopredeter"/>
    <w:uiPriority w:val="19"/>
    <w:rsid w:val="005C2171"/>
    <w:rPr>
      <w:i/>
      <w:iCs/>
      <w:color w:val="808080" w:themeColor="text1" w:themeTint="7F"/>
    </w:rPr>
  </w:style>
  <w:style w:type="table" w:styleId="Tablaconcuadrcula">
    <w:name w:val="Table Grid"/>
    <w:basedOn w:val="Tablanormal"/>
    <w:uiPriority w:val="59"/>
    <w:rsid w:val="004F4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A3B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EA3B30"/>
    <w:rPr>
      <w:rFonts w:ascii="Bitter Regular" w:hAnsi="Bitter Regular"/>
      <w:b/>
      <w:bCs/>
      <w:sz w:val="20"/>
    </w:rPr>
  </w:style>
  <w:style w:type="paragraph" w:styleId="Cita">
    <w:name w:val="Quote"/>
    <w:basedOn w:val="Normal"/>
    <w:next w:val="Normal"/>
    <w:link w:val="CitaCar"/>
    <w:uiPriority w:val="29"/>
    <w:qFormat/>
    <w:rsid w:val="00EA3B30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EA3B30"/>
    <w:rPr>
      <w:rFonts w:ascii="Bitter Regular" w:hAnsi="Bitter Regular"/>
      <w:i/>
      <w:iCs/>
      <w:color w:val="000000" w:themeColor="text1"/>
      <w:sz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B3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B30"/>
    <w:rPr>
      <w:rFonts w:ascii="Bitter Regular" w:hAnsi="Bitter Regular"/>
      <w:b/>
      <w:bCs/>
      <w:i/>
      <w:i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0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1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36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6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41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5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i_direccion\Desktop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Helvetica 45 Light"/>
        <a:ea typeface=""/>
        <a:cs typeface=""/>
      </a:majorFont>
      <a:minorFont>
        <a:latin typeface="Helvetica 45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81D3B-3DE9-4F13-B125-25A558A13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</Template>
  <TotalTime>47</TotalTime>
  <Pages>2</Pages>
  <Words>506</Words>
  <Characters>2889</Characters>
  <Application>Microsoft Office Word</Application>
  <DocSecurity>8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23</cp:revision>
  <cp:lastPrinted>2023-05-11T13:23:00Z</cp:lastPrinted>
  <dcterms:created xsi:type="dcterms:W3CDTF">2023-05-11T17:57:00Z</dcterms:created>
  <dcterms:modified xsi:type="dcterms:W3CDTF">2023-09-20T17:26:00Z</dcterms:modified>
</cp:coreProperties>
</file>